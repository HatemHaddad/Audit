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2B2D13" w:rsidRPr="000D4419" w14:paraId="098D7704" w14:textId="77777777" w:rsidTr="001E0877">
        <w:tc>
          <w:tcPr>
            <w:tcW w:w="7650" w:type="dxa"/>
          </w:tcPr>
          <w:p w14:paraId="49193224" w14:textId="69F8115A" w:rsidR="002B2D13" w:rsidRPr="000D4419" w:rsidRDefault="00E04087">
            <w:pPr>
              <w:pStyle w:val="Title"/>
              <w:rPr>
                <w:rFonts w:cstheme="majorHAnsi"/>
                <w:sz w:val="36"/>
                <w:szCs w:val="36"/>
              </w:rPr>
            </w:pPr>
            <w:bookmarkStart w:id="0" w:name="_GoBack"/>
            <w:bookmarkEnd w:id="0"/>
            <w:r w:rsidRPr="000D4419">
              <w:rPr>
                <w:rFonts w:cstheme="majorHAnsi"/>
                <w:sz w:val="36"/>
                <w:szCs w:val="36"/>
              </w:rPr>
              <w:t>Khalifa University Enterprises Company Operation</w:t>
            </w:r>
            <w:r w:rsidR="00E021AA" w:rsidRPr="000D4419">
              <w:rPr>
                <w:rFonts w:cstheme="majorHAnsi"/>
                <w:sz w:val="36"/>
                <w:szCs w:val="36"/>
              </w:rPr>
              <w:t>al</w:t>
            </w:r>
            <w:r w:rsidRPr="000D4419">
              <w:rPr>
                <w:rFonts w:cstheme="majorHAnsi"/>
                <w:sz w:val="36"/>
                <w:szCs w:val="36"/>
              </w:rPr>
              <w:t xml:space="preserve"> Committee Meeting</w:t>
            </w:r>
          </w:p>
        </w:tc>
        <w:tc>
          <w:tcPr>
            <w:tcW w:w="2574" w:type="dxa"/>
            <w:vAlign w:val="bottom"/>
          </w:tcPr>
          <w:p w14:paraId="66A57D25" w14:textId="38ADC622" w:rsidR="00D62E01" w:rsidRPr="000D4419" w:rsidRDefault="00673306" w:rsidP="00673306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06 Jan</w:t>
            </w:r>
            <w:r w:rsidR="00E04087" w:rsidRPr="000D4419">
              <w:rPr>
                <w:rFonts w:cstheme="majorHAnsi"/>
              </w:rPr>
              <w:t xml:space="preserve"> </w:t>
            </w:r>
            <w:r w:rsidR="005C6250" w:rsidRPr="000D4419">
              <w:rPr>
                <w:rFonts w:cstheme="majorHAnsi"/>
              </w:rPr>
              <w:t>20</w:t>
            </w:r>
            <w:r w:rsidR="00E04087" w:rsidRPr="000D4419">
              <w:rPr>
                <w:rFonts w:cstheme="majorHAnsi"/>
              </w:rPr>
              <w:t>2</w:t>
            </w:r>
            <w:r w:rsidRPr="000D4419">
              <w:rPr>
                <w:rFonts w:cstheme="majorHAnsi"/>
              </w:rPr>
              <w:t>2</w:t>
            </w:r>
          </w:p>
          <w:p w14:paraId="75BEEE1F" w14:textId="5BF4BFDC" w:rsidR="00D62E01" w:rsidRPr="000D4419" w:rsidRDefault="00A93FFD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2</w:t>
            </w:r>
            <w:r w:rsidR="00D84052" w:rsidRPr="000D4419">
              <w:rPr>
                <w:rFonts w:cstheme="majorHAnsi"/>
              </w:rPr>
              <w:t>-</w:t>
            </w:r>
            <w:r w:rsidRPr="000D4419">
              <w:rPr>
                <w:rFonts w:cstheme="majorHAnsi"/>
              </w:rPr>
              <w:t>3</w:t>
            </w:r>
            <w:r w:rsidR="005C6250" w:rsidRPr="000D4419">
              <w:rPr>
                <w:rFonts w:cstheme="majorHAnsi"/>
              </w:rPr>
              <w:t xml:space="preserve"> P.M</w:t>
            </w:r>
          </w:p>
          <w:p w14:paraId="38C21ADE" w14:textId="3049B026" w:rsidR="002B2D13" w:rsidRPr="000D4419" w:rsidRDefault="00E04087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Virtual meeting</w:t>
            </w:r>
          </w:p>
        </w:tc>
      </w:tr>
    </w:tbl>
    <w:tbl>
      <w:tblPr>
        <w:tblStyle w:val="PlainTable5"/>
        <w:tblW w:w="6227" w:type="pct"/>
        <w:tblInd w:w="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4455"/>
        <w:gridCol w:w="3184"/>
        <w:gridCol w:w="1779"/>
        <w:gridCol w:w="3315"/>
      </w:tblGrid>
      <w:tr w:rsidR="008F7518" w:rsidRPr="000D4419" w14:paraId="75ABA889" w14:textId="77777777" w:rsidTr="00AB428C">
        <w:tc>
          <w:tcPr>
            <w:tcW w:w="4455" w:type="dxa"/>
            <w:tcMar>
              <w:top w:w="144" w:type="dxa"/>
            </w:tcMar>
          </w:tcPr>
          <w:p w14:paraId="131B890E" w14:textId="62AF3556" w:rsidR="008F7518" w:rsidRPr="000D4419" w:rsidRDefault="00BB58B1" w:rsidP="008F7518">
            <w:pPr>
              <w:pStyle w:val="Heading2"/>
              <w:tabs>
                <w:tab w:val="center" w:pos="2227"/>
              </w:tabs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834805806"/>
                <w:placeholder>
                  <w:docPart w:val="F10268C1EA1F42D3812688D28D3C54A4"/>
                </w:placeholder>
                <w:showingPlcHdr/>
                <w15:appearance w15:val="hidden"/>
              </w:sdtPr>
              <w:sdtEndPr/>
              <w:sdtContent>
                <w:r w:rsidR="008F7518" w:rsidRPr="000D4419">
                  <w:rPr>
                    <w:rFonts w:cstheme="majorHAnsi"/>
                  </w:rPr>
                  <w:t>Meeting called by:</w:t>
                </w:r>
              </w:sdtContent>
            </w:sdt>
            <w:r w:rsidR="008F7518" w:rsidRPr="000D4419">
              <w:rPr>
                <w:rFonts w:cstheme="majorHAnsi"/>
              </w:rPr>
              <w:tab/>
            </w:r>
            <w:r w:rsidR="008F7518" w:rsidRPr="000D4419">
              <w:rPr>
                <w:rFonts w:cstheme="majorHAnsi"/>
                <w:b w:val="0"/>
                <w:bCs w:val="0"/>
              </w:rPr>
              <w:t>KUEC Operation</w:t>
            </w:r>
            <w:r w:rsidR="0078533D">
              <w:rPr>
                <w:rFonts w:cstheme="majorHAnsi"/>
                <w:b w:val="0"/>
                <w:bCs w:val="0"/>
              </w:rPr>
              <w:t>al</w:t>
            </w:r>
            <w:r w:rsidR="008F7518" w:rsidRPr="000D4419">
              <w:rPr>
                <w:rFonts w:cstheme="majorHAnsi"/>
                <w:b w:val="0"/>
                <w:bCs w:val="0"/>
              </w:rPr>
              <w:t xml:space="preserve"> Committee</w:t>
            </w:r>
          </w:p>
        </w:tc>
        <w:tc>
          <w:tcPr>
            <w:tcW w:w="3184" w:type="dxa"/>
            <w:tcMar>
              <w:top w:w="144" w:type="dxa"/>
            </w:tcMar>
          </w:tcPr>
          <w:p w14:paraId="2265A532" w14:textId="5A8DA462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  <w:tcMar>
              <w:top w:w="144" w:type="dxa"/>
            </w:tcMar>
          </w:tcPr>
          <w:p w14:paraId="307F311A" w14:textId="77777777" w:rsidR="008F7518" w:rsidRPr="000D4419" w:rsidRDefault="00BB58B1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-442851289"/>
                <w:placeholder>
                  <w:docPart w:val="06C33806BAD246B9AB6B73D5741EE976"/>
                </w:placeholder>
                <w:temporary/>
                <w:showingPlcHdr/>
                <w15:appearance w15:val="hidden"/>
              </w:sdtPr>
              <w:sdtEndPr/>
              <w:sdtContent>
                <w:r w:rsidR="008F7518" w:rsidRPr="000D4419">
                  <w:rPr>
                    <w:rFonts w:cstheme="majorHAnsi"/>
                  </w:rPr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65839028" w:rsidR="008F7518" w:rsidRPr="000D4419" w:rsidRDefault="00673306" w:rsidP="00673306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Semi-weekly</w:t>
            </w:r>
          </w:p>
        </w:tc>
      </w:tr>
      <w:tr w:rsidR="008F7518" w:rsidRPr="000D4419" w14:paraId="402C4F39" w14:textId="77777777" w:rsidTr="00AB428C">
        <w:tc>
          <w:tcPr>
            <w:tcW w:w="4455" w:type="dxa"/>
          </w:tcPr>
          <w:p w14:paraId="556D7FF0" w14:textId="77777777" w:rsidR="008F7518" w:rsidRPr="000D4419" w:rsidRDefault="00BB58B1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1643469904"/>
                <w:placeholder>
                  <w:docPart w:val="B8FEE315FCDE49ACA30CB37B71E84EEA"/>
                </w:placeholder>
                <w:temporary/>
                <w:showingPlcHdr/>
                <w15:appearance w15:val="hidden"/>
              </w:sdtPr>
              <w:sdtEndPr/>
              <w:sdtContent>
                <w:r w:rsidR="008F7518" w:rsidRPr="000D4419">
                  <w:rPr>
                    <w:rFonts w:cstheme="majorHAnsi"/>
                  </w:rPr>
                  <w:t>Attendees:</w:t>
                </w:r>
              </w:sdtContent>
            </w:sdt>
          </w:p>
        </w:tc>
        <w:tc>
          <w:tcPr>
            <w:tcW w:w="3184" w:type="dxa"/>
          </w:tcPr>
          <w:p w14:paraId="64D1F0E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</w:tcPr>
          <w:p w14:paraId="6512C7A5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1C81F1F7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  <w:tr w:rsidR="008F7518" w:rsidRPr="000D4419" w14:paraId="2B05A67F" w14:textId="77777777" w:rsidTr="00AB428C">
        <w:tc>
          <w:tcPr>
            <w:tcW w:w="4455" w:type="dxa"/>
          </w:tcPr>
          <w:p w14:paraId="7EE803E9" w14:textId="7D56757D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  <w:u w:val="single"/>
              </w:rPr>
              <w:t>Members</w:t>
            </w:r>
            <w:r w:rsidRPr="000D4419">
              <w:rPr>
                <w:rFonts w:asciiTheme="majorHAnsi" w:hAnsiTheme="majorHAnsi" w:cstheme="majorHAnsi"/>
              </w:rPr>
              <w:t>:</w:t>
            </w:r>
          </w:p>
          <w:p w14:paraId="3643EE34" w14:textId="46758DAC" w:rsidR="00E021AA" w:rsidRPr="000D4419" w:rsidRDefault="00E021AA" w:rsidP="00E021AA">
            <w:pPr>
              <w:ind w:right="-450"/>
              <w:rPr>
                <w:rFonts w:asciiTheme="majorHAnsi" w:hAnsiTheme="majorHAnsi" w:cstheme="majorHAnsi"/>
                <w:color w:val="1F497D"/>
              </w:rPr>
            </w:pPr>
            <w:r w:rsidRPr="000D4419">
              <w:rPr>
                <w:rFonts w:asciiTheme="majorHAnsi" w:hAnsiTheme="majorHAnsi" w:cstheme="majorHAnsi"/>
              </w:rPr>
              <w:t>Mr. Ahmed Al Neyadi (Chairman</w:t>
            </w:r>
            <w:r w:rsidRPr="000D4419">
              <w:rPr>
                <w:rFonts w:asciiTheme="majorHAnsi" w:hAnsiTheme="majorHAnsi" w:cstheme="majorHAnsi"/>
                <w:color w:val="1F497D"/>
              </w:rPr>
              <w:t>)</w:t>
            </w:r>
          </w:p>
          <w:p w14:paraId="6ADE94B6" w14:textId="2EF531E9" w:rsidR="00673306" w:rsidRPr="000D4419" w:rsidRDefault="00673306" w:rsidP="00673306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Arif Al Hammadi (</w:t>
            </w:r>
            <w:r w:rsidR="00E021AA" w:rsidRPr="000D4419">
              <w:rPr>
                <w:rFonts w:asciiTheme="majorHAnsi" w:hAnsiTheme="majorHAnsi" w:cstheme="majorHAnsi"/>
              </w:rPr>
              <w:t>Member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  <w:p w14:paraId="2C2C7152" w14:textId="3DF787EE" w:rsidR="008F7518" w:rsidRPr="000D4419" w:rsidRDefault="008F7518" w:rsidP="008F7518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Mr. </w:t>
            </w:r>
            <w:proofErr w:type="spellStart"/>
            <w:r w:rsidRPr="000D4419">
              <w:rPr>
                <w:rFonts w:asciiTheme="majorHAnsi" w:hAnsiTheme="majorHAnsi" w:cstheme="majorHAnsi"/>
              </w:rPr>
              <w:t>Ebrahim</w:t>
            </w:r>
            <w:proofErr w:type="spellEnd"/>
            <w:r w:rsidRPr="000D441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D4419">
              <w:rPr>
                <w:rFonts w:asciiTheme="majorHAnsi" w:hAnsiTheme="majorHAnsi" w:cstheme="majorHAnsi"/>
              </w:rPr>
              <w:t>Jafar</w:t>
            </w:r>
            <w:proofErr w:type="spellEnd"/>
            <w:r w:rsidRPr="000D441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0D4419">
              <w:rPr>
                <w:rFonts w:asciiTheme="majorHAnsi" w:hAnsiTheme="majorHAnsi" w:cstheme="majorHAnsi"/>
              </w:rPr>
              <w:t>Alahmed</w:t>
            </w:r>
            <w:proofErr w:type="spellEnd"/>
            <w:r w:rsidRPr="000D4419">
              <w:rPr>
                <w:rFonts w:asciiTheme="majorHAnsi" w:hAnsiTheme="majorHAnsi" w:cstheme="majorHAnsi"/>
              </w:rPr>
              <w:t xml:space="preserve"> (Member) </w:t>
            </w:r>
          </w:p>
          <w:p w14:paraId="30CC2A22" w14:textId="22D306B8" w:rsidR="00673306" w:rsidRPr="000D4419" w:rsidRDefault="00673306" w:rsidP="00673306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Sami Bashir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  <w:p w14:paraId="73119F79" w14:textId="14B58E8C" w:rsidR="008F7518" w:rsidRPr="000D4419" w:rsidRDefault="008F7518" w:rsidP="008F7518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Mr. Hesham Salem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  <w:p w14:paraId="4233560A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3A2625B6" w14:textId="6E011345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  <w:r w:rsidRPr="000D4419">
              <w:rPr>
                <w:rFonts w:cstheme="majorHAnsi"/>
              </w:rPr>
              <w:t>Absent:</w:t>
            </w:r>
          </w:p>
          <w:p w14:paraId="28BA2924" w14:textId="265034C7" w:rsidR="008F7518" w:rsidRPr="000D4419" w:rsidRDefault="008F7518" w:rsidP="008F7518">
            <w:pPr>
              <w:ind w:right="-99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Steve Griffiths  (SVP- Research and Development-Member)</w:t>
            </w:r>
          </w:p>
          <w:p w14:paraId="45988D58" w14:textId="142A5233" w:rsidR="008F7518" w:rsidRPr="000D4419" w:rsidRDefault="008F7518" w:rsidP="008F7518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Mr. Osama Al </w:t>
            </w:r>
            <w:proofErr w:type="spellStart"/>
            <w:r w:rsidRPr="000D4419">
              <w:rPr>
                <w:rFonts w:asciiTheme="majorHAnsi" w:hAnsiTheme="majorHAnsi" w:cstheme="majorHAnsi"/>
              </w:rPr>
              <w:t>Najar</w:t>
            </w:r>
            <w:proofErr w:type="spellEnd"/>
            <w:r w:rsidRPr="000D4419">
              <w:rPr>
                <w:rFonts w:asciiTheme="majorHAnsi" w:hAnsiTheme="majorHAnsi" w:cstheme="majorHAnsi"/>
              </w:rPr>
              <w:t xml:space="preserve">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  <w:p w14:paraId="46788497" w14:textId="76F89983" w:rsidR="008F7518" w:rsidRPr="000D4419" w:rsidRDefault="008F7518" w:rsidP="008F7518">
            <w:pPr>
              <w:ind w:right="-450"/>
              <w:rPr>
                <w:rFonts w:asciiTheme="majorHAnsi" w:hAnsiTheme="majorHAnsi" w:cstheme="majorHAnsi"/>
              </w:rPr>
            </w:pPr>
          </w:p>
        </w:tc>
        <w:tc>
          <w:tcPr>
            <w:tcW w:w="3184" w:type="dxa"/>
          </w:tcPr>
          <w:p w14:paraId="4C926A20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8836F39" w14:textId="0894E574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A6FB9E3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3121AE62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4D8D0186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6CF742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2C57EE3B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778B7F46" w14:textId="2C987EEA" w:rsidR="00673306" w:rsidRPr="000D4419" w:rsidRDefault="00673306" w:rsidP="008F7518">
            <w:pPr>
              <w:pStyle w:val="ListParagraph"/>
              <w:ind w:right="-450"/>
              <w:rPr>
                <w:rFonts w:asciiTheme="majorHAnsi" w:hAnsiTheme="majorHAnsi" w:cstheme="majorHAnsi"/>
              </w:rPr>
            </w:pPr>
          </w:p>
          <w:p w14:paraId="7149B1BE" w14:textId="36A030FD" w:rsidR="008F7518" w:rsidRPr="000D4419" w:rsidRDefault="00673306" w:rsidP="00673306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)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1779" w:type="dxa"/>
          </w:tcPr>
          <w:p w14:paraId="054E936F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327AC5DE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</w:tbl>
    <w:tbl>
      <w:tblPr>
        <w:tblW w:w="5264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2520"/>
        <w:gridCol w:w="8244"/>
      </w:tblGrid>
      <w:tr w:rsidR="002B2D13" w:rsidRPr="000D4419" w14:paraId="544EEA78" w14:textId="77777777" w:rsidTr="000862D0">
        <w:tc>
          <w:tcPr>
            <w:tcW w:w="2520" w:type="dxa"/>
            <w:tcMar>
              <w:top w:w="144" w:type="dxa"/>
            </w:tcMar>
          </w:tcPr>
          <w:p w14:paraId="7E1BFC23" w14:textId="4E1D065F" w:rsidR="002B2D13" w:rsidRPr="000D4419" w:rsidRDefault="002B2D13" w:rsidP="00A93FFD">
            <w:pPr>
              <w:ind w:right="-270"/>
              <w:rPr>
                <w:rFonts w:asciiTheme="majorHAnsi" w:hAnsiTheme="majorHAnsi" w:cstheme="majorHAnsi"/>
              </w:rPr>
            </w:pPr>
          </w:p>
        </w:tc>
        <w:tc>
          <w:tcPr>
            <w:tcW w:w="8244" w:type="dxa"/>
            <w:tcMar>
              <w:top w:w="144" w:type="dxa"/>
            </w:tcMar>
          </w:tcPr>
          <w:p w14:paraId="12A4B8B6" w14:textId="77777777" w:rsidR="002B2D13" w:rsidRPr="000D4419" w:rsidRDefault="002B2D13" w:rsidP="005C6250">
            <w:pPr>
              <w:rPr>
                <w:rFonts w:asciiTheme="majorHAnsi" w:hAnsiTheme="majorHAnsi" w:cstheme="majorHAnsi"/>
              </w:rPr>
            </w:pPr>
          </w:p>
        </w:tc>
      </w:tr>
    </w:tbl>
    <w:p w14:paraId="619B87CE" w14:textId="5DA3AD4D" w:rsidR="002B2D13" w:rsidRPr="000D4419" w:rsidRDefault="00DC0AB4" w:rsidP="00DC0AB4">
      <w:pPr>
        <w:pStyle w:val="Heading1"/>
        <w:rPr>
          <w:rFonts w:cstheme="majorHAnsi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t>Agenda Items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D4419" w14:paraId="62F50A48" w14:textId="77777777" w:rsidTr="00D62E01">
        <w:tc>
          <w:tcPr>
            <w:tcW w:w="1620" w:type="dxa"/>
          </w:tcPr>
          <w:p w14:paraId="26B5DA01" w14:textId="4D3A43D0" w:rsidR="002B2D13" w:rsidRPr="000D4419" w:rsidRDefault="002B2D13">
            <w:pPr>
              <w:pStyle w:val="Heading2"/>
              <w:rPr>
                <w:rFonts w:cstheme="majorHAnsi"/>
              </w:rPr>
            </w:pPr>
            <w:bookmarkStart w:id="1" w:name="MinuteItems"/>
            <w:bookmarkStart w:id="2" w:name="MinuteTopicSection"/>
            <w:bookmarkEnd w:id="1"/>
          </w:p>
        </w:tc>
        <w:tc>
          <w:tcPr>
            <w:tcW w:w="4970" w:type="dxa"/>
          </w:tcPr>
          <w:p w14:paraId="290C2C20" w14:textId="77777777" w:rsidR="002B2D13" w:rsidRPr="000D4419" w:rsidRDefault="002B2D13" w:rsidP="00CB0BE3">
            <w:pPr>
              <w:spacing w:before="0" w:after="0"/>
              <w:ind w:left="720"/>
              <w:rPr>
                <w:rFonts w:asciiTheme="majorHAnsi" w:hAnsiTheme="majorHAnsi" w:cstheme="majorHAnsi"/>
              </w:rPr>
            </w:pPr>
          </w:p>
        </w:tc>
        <w:tc>
          <w:tcPr>
            <w:tcW w:w="1324" w:type="dxa"/>
          </w:tcPr>
          <w:p w14:paraId="53059267" w14:textId="54C03643" w:rsidR="002B2D13" w:rsidRPr="000D4419" w:rsidRDefault="002B2D13" w:rsidP="007C1693">
            <w:pPr>
              <w:pStyle w:val="Heading2"/>
              <w:ind w:left="160"/>
              <w:rPr>
                <w:rFonts w:cstheme="majorHAnsi"/>
              </w:rPr>
            </w:pPr>
          </w:p>
        </w:tc>
        <w:tc>
          <w:tcPr>
            <w:tcW w:w="2310" w:type="dxa"/>
          </w:tcPr>
          <w:p w14:paraId="17CE5DE6" w14:textId="17669072" w:rsidR="002B2D13" w:rsidRPr="000D4419" w:rsidRDefault="002B2D13" w:rsidP="00D84052">
            <w:pPr>
              <w:rPr>
                <w:rFonts w:asciiTheme="majorHAnsi" w:hAnsiTheme="majorHAnsi" w:cstheme="majorHAnsi"/>
              </w:rPr>
            </w:pPr>
          </w:p>
        </w:tc>
      </w:tr>
    </w:tbl>
    <w:bookmarkEnd w:id="2"/>
    <w:p w14:paraId="728F6350" w14:textId="64214379" w:rsidR="001376CA" w:rsidRPr="009351C4" w:rsidRDefault="001376CA" w:rsidP="009351C4">
      <w:pPr>
        <w:pStyle w:val="ListParagraph"/>
        <w:numPr>
          <w:ilvl w:val="0"/>
          <w:numId w:val="15"/>
        </w:numPr>
        <w:spacing w:after="160" w:line="259" w:lineRule="auto"/>
        <w:contextualSpacing/>
        <w:rPr>
          <w:rFonts w:asciiTheme="minorBidi" w:hAnsiTheme="minorBidi"/>
          <w:b/>
          <w:bCs/>
        </w:rPr>
      </w:pPr>
      <w:r w:rsidRPr="009351C4">
        <w:rPr>
          <w:rFonts w:asciiTheme="minorBidi" w:hAnsiTheme="minorBidi"/>
          <w:b/>
          <w:bCs/>
        </w:rPr>
        <w:t>Ankabut new company project updates (10 minutes)- Mr. Ebrahim</w:t>
      </w:r>
    </w:p>
    <w:p w14:paraId="01E1DBC4" w14:textId="19D26FDE" w:rsidR="001376CA" w:rsidRPr="009351C4" w:rsidRDefault="001376CA" w:rsidP="009351C4">
      <w:pPr>
        <w:pStyle w:val="ListParagraph"/>
        <w:numPr>
          <w:ilvl w:val="0"/>
          <w:numId w:val="15"/>
        </w:numPr>
        <w:spacing w:after="160" w:line="259" w:lineRule="auto"/>
        <w:contextualSpacing/>
        <w:rPr>
          <w:rFonts w:asciiTheme="minorBidi" w:hAnsiTheme="minorBidi"/>
          <w:b/>
          <w:bCs/>
        </w:rPr>
      </w:pPr>
      <w:r w:rsidRPr="009351C4">
        <w:rPr>
          <w:rFonts w:asciiTheme="minorBidi" w:hAnsiTheme="minorBidi"/>
          <w:b/>
          <w:bCs/>
        </w:rPr>
        <w:t>Nava Mask JV updates (10 minutes</w:t>
      </w:r>
      <w:proofErr w:type="gramStart"/>
      <w:r w:rsidRPr="009351C4">
        <w:rPr>
          <w:rFonts w:asciiTheme="minorBidi" w:hAnsiTheme="minorBidi"/>
          <w:b/>
          <w:bCs/>
        </w:rPr>
        <w:t>)-</w:t>
      </w:r>
      <w:proofErr w:type="gramEnd"/>
      <w:r w:rsidRPr="009351C4">
        <w:rPr>
          <w:rFonts w:asciiTheme="minorBidi" w:hAnsiTheme="minorBidi"/>
          <w:b/>
          <w:bCs/>
        </w:rPr>
        <w:t xml:space="preserve"> Mr. Hesham Salem.</w:t>
      </w:r>
    </w:p>
    <w:p w14:paraId="50B8B0AA" w14:textId="2371F23A" w:rsidR="001376CA" w:rsidRPr="009351C4" w:rsidRDefault="001376CA" w:rsidP="009351C4">
      <w:pPr>
        <w:pStyle w:val="ListParagraph"/>
        <w:numPr>
          <w:ilvl w:val="0"/>
          <w:numId w:val="15"/>
        </w:numPr>
        <w:spacing w:after="160" w:line="259" w:lineRule="auto"/>
        <w:contextualSpacing/>
        <w:rPr>
          <w:rFonts w:asciiTheme="minorBidi" w:hAnsiTheme="minorBidi"/>
          <w:b/>
          <w:bCs/>
        </w:rPr>
      </w:pPr>
      <w:r w:rsidRPr="009351C4">
        <w:rPr>
          <w:rFonts w:asciiTheme="minorBidi" w:hAnsiTheme="minorBidi"/>
          <w:b/>
          <w:bCs/>
        </w:rPr>
        <w:t>KUEC Delegation of Authority (10 minutes</w:t>
      </w:r>
      <w:proofErr w:type="gramStart"/>
      <w:r w:rsidRPr="009351C4">
        <w:rPr>
          <w:rFonts w:asciiTheme="minorBidi" w:hAnsiTheme="minorBidi"/>
          <w:b/>
          <w:bCs/>
        </w:rPr>
        <w:t>)-</w:t>
      </w:r>
      <w:proofErr w:type="gramEnd"/>
      <w:r w:rsidRPr="009351C4">
        <w:rPr>
          <w:rFonts w:asciiTheme="minorBidi" w:hAnsiTheme="minorBidi"/>
          <w:b/>
          <w:bCs/>
        </w:rPr>
        <w:t xml:space="preserve"> Mr. Ebrahim Al Ahmed- Mr. Hesham Salem.</w:t>
      </w:r>
    </w:p>
    <w:p w14:paraId="585E4805" w14:textId="70B56AF5" w:rsidR="001376CA" w:rsidRPr="009351C4" w:rsidRDefault="001376CA" w:rsidP="009351C4">
      <w:pPr>
        <w:pStyle w:val="ListParagraph"/>
        <w:numPr>
          <w:ilvl w:val="0"/>
          <w:numId w:val="15"/>
        </w:numPr>
        <w:spacing w:after="160" w:line="259" w:lineRule="auto"/>
        <w:contextualSpacing/>
        <w:rPr>
          <w:rFonts w:asciiTheme="minorBidi" w:hAnsiTheme="minorBidi"/>
          <w:b/>
          <w:bCs/>
        </w:rPr>
      </w:pPr>
      <w:r w:rsidRPr="009351C4">
        <w:rPr>
          <w:rFonts w:asciiTheme="minorBidi" w:hAnsiTheme="minorBidi"/>
          <w:b/>
          <w:bCs/>
        </w:rPr>
        <w:t>KUEC new subsidiaries establishments. (5 minutes) Mr. Hesham Salem.</w:t>
      </w:r>
    </w:p>
    <w:p w14:paraId="33FDC5A1" w14:textId="70AF7F75" w:rsidR="001376CA" w:rsidRPr="009351C4" w:rsidRDefault="001376CA" w:rsidP="009351C4">
      <w:pPr>
        <w:pStyle w:val="ListParagraph"/>
        <w:numPr>
          <w:ilvl w:val="0"/>
          <w:numId w:val="15"/>
        </w:numPr>
        <w:spacing w:after="160" w:line="259" w:lineRule="auto"/>
        <w:contextualSpacing/>
        <w:rPr>
          <w:rFonts w:asciiTheme="minorBidi" w:hAnsiTheme="minorBidi"/>
          <w:b/>
          <w:bCs/>
        </w:rPr>
      </w:pPr>
      <w:r w:rsidRPr="009351C4">
        <w:rPr>
          <w:rFonts w:asciiTheme="minorBidi" w:hAnsiTheme="minorBidi"/>
          <w:b/>
          <w:bCs/>
        </w:rPr>
        <w:t>JP Morgan tax declaration updates ( 5 minutes)- Mr. Ebrahim</w:t>
      </w:r>
    </w:p>
    <w:p w14:paraId="299374DA" w14:textId="49159165" w:rsidR="001376CA" w:rsidRPr="009351C4" w:rsidRDefault="001376CA" w:rsidP="009351C4">
      <w:pPr>
        <w:pStyle w:val="ListParagraph"/>
        <w:numPr>
          <w:ilvl w:val="0"/>
          <w:numId w:val="15"/>
        </w:numPr>
        <w:spacing w:after="160" w:line="259" w:lineRule="auto"/>
        <w:contextualSpacing/>
        <w:rPr>
          <w:rFonts w:asciiTheme="minorBidi" w:hAnsiTheme="minorBidi"/>
          <w:b/>
          <w:bCs/>
        </w:rPr>
      </w:pPr>
      <w:r w:rsidRPr="009351C4">
        <w:rPr>
          <w:rFonts w:asciiTheme="minorBidi" w:hAnsiTheme="minorBidi"/>
          <w:b/>
          <w:bCs/>
        </w:rPr>
        <w:t>JP Morgan reporting (5 minutes) Mr. Hesham Salem.</w:t>
      </w:r>
    </w:p>
    <w:p w14:paraId="18F68DFD" w14:textId="565D1A07" w:rsidR="001376CA" w:rsidRPr="009351C4" w:rsidRDefault="001376CA" w:rsidP="009351C4">
      <w:pPr>
        <w:pStyle w:val="ListParagraph"/>
        <w:numPr>
          <w:ilvl w:val="0"/>
          <w:numId w:val="15"/>
        </w:numPr>
        <w:spacing w:after="160" w:line="259" w:lineRule="auto"/>
        <w:contextualSpacing/>
        <w:rPr>
          <w:rFonts w:asciiTheme="minorBidi" w:hAnsiTheme="minorBidi"/>
          <w:b/>
          <w:bCs/>
        </w:rPr>
      </w:pPr>
      <w:r w:rsidRPr="009351C4">
        <w:rPr>
          <w:rFonts w:asciiTheme="minorBidi" w:hAnsiTheme="minorBidi"/>
          <w:b/>
          <w:bCs/>
        </w:rPr>
        <w:t xml:space="preserve">KUEC other updates (KUEC logo registration need- </w:t>
      </w:r>
      <w:proofErr w:type="spellStart"/>
      <w:r w:rsidRPr="009351C4">
        <w:rPr>
          <w:rFonts w:asciiTheme="minorBidi" w:hAnsiTheme="minorBidi"/>
          <w:b/>
          <w:bCs/>
        </w:rPr>
        <w:t>Zoho</w:t>
      </w:r>
      <w:proofErr w:type="spellEnd"/>
      <w:r w:rsidRPr="009351C4">
        <w:rPr>
          <w:rFonts w:asciiTheme="minorBidi" w:hAnsiTheme="minorBidi"/>
          <w:b/>
          <w:bCs/>
        </w:rPr>
        <w:t xml:space="preserve"> accounting system updates - KUEC credit facilities proposal). (5 minutes)- Mr. Hesham Salem.</w:t>
      </w:r>
    </w:p>
    <w:p w14:paraId="45B1DEA1" w14:textId="7DEF46F3" w:rsidR="001376CA" w:rsidRPr="009351C4" w:rsidRDefault="001376CA" w:rsidP="009351C4">
      <w:pPr>
        <w:pStyle w:val="ListParagraph"/>
        <w:numPr>
          <w:ilvl w:val="0"/>
          <w:numId w:val="15"/>
        </w:numPr>
        <w:spacing w:after="160" w:line="259" w:lineRule="auto"/>
        <w:contextualSpacing/>
        <w:rPr>
          <w:rFonts w:asciiTheme="minorBidi" w:hAnsiTheme="minorBidi"/>
          <w:b/>
          <w:bCs/>
        </w:rPr>
      </w:pPr>
      <w:r w:rsidRPr="009351C4">
        <w:rPr>
          <w:rFonts w:asciiTheme="minorBidi" w:hAnsiTheme="minorBidi"/>
          <w:b/>
          <w:bCs/>
        </w:rPr>
        <w:t>Any other points (5 minutes).</w:t>
      </w:r>
    </w:p>
    <w:p w14:paraId="0796C162" w14:textId="611EB840" w:rsidR="00F814AF" w:rsidRPr="000D4419" w:rsidRDefault="00F814AF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111A8244" w14:textId="44E42A04" w:rsidR="002B2D13" w:rsidRPr="000D4419" w:rsidRDefault="00DC0AB4" w:rsidP="00DC0AB4">
      <w:pPr>
        <w:pStyle w:val="Heading1"/>
        <w:rPr>
          <w:rFonts w:eastAsiaTheme="minorEastAsia" w:cstheme="majorHAnsi"/>
          <w:bCs w:val="0"/>
          <w:color w:val="FF0000"/>
          <w:szCs w:val="19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t xml:space="preserve">Action Points </w:t>
      </w:r>
    </w:p>
    <w:p w14:paraId="6B473E1E" w14:textId="15025D5F" w:rsidR="00474764" w:rsidRPr="000D4419" w:rsidRDefault="00474764" w:rsidP="00474764">
      <w:pPr>
        <w:spacing w:before="0" w:after="0"/>
        <w:ind w:left="90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22E924A5" w14:textId="77777777" w:rsidR="00B84C28" w:rsidRPr="004A6A98" w:rsidRDefault="00B84C28" w:rsidP="009351C4">
      <w:pPr>
        <w:pStyle w:val="ListParagraph"/>
        <w:numPr>
          <w:ilvl w:val="0"/>
          <w:numId w:val="20"/>
        </w:numPr>
        <w:spacing w:after="160" w:line="259" w:lineRule="auto"/>
        <w:contextualSpacing/>
        <w:rPr>
          <w:rFonts w:asciiTheme="minorBidi" w:hAnsiTheme="minorBidi" w:cstheme="minorBidi"/>
          <w:b/>
          <w:bCs/>
        </w:rPr>
      </w:pPr>
      <w:r>
        <w:rPr>
          <w:rFonts w:asciiTheme="minorBidi" w:hAnsiTheme="minorBidi"/>
          <w:b/>
          <w:bCs/>
        </w:rPr>
        <w:t>Ankabut project updates</w:t>
      </w:r>
    </w:p>
    <w:p w14:paraId="6F3EE118" w14:textId="5FA3116F" w:rsidR="00B84C28" w:rsidRPr="000D4419" w:rsidRDefault="00B84C28" w:rsidP="009351C4">
      <w:pPr>
        <w:pStyle w:val="ListParagraph"/>
        <w:numPr>
          <w:ilvl w:val="1"/>
          <w:numId w:val="20"/>
        </w:numPr>
        <w:spacing w:after="160" w:line="259" w:lineRule="auto"/>
        <w:contextualSpacing/>
        <w:rPr>
          <w:rFonts w:asciiTheme="minorBidi" w:hAnsiTheme="minorBidi" w:cstheme="minorBidi"/>
        </w:rPr>
      </w:pPr>
      <w:r w:rsidRPr="00B84C28">
        <w:rPr>
          <w:rFonts w:asciiTheme="minorBidi" w:hAnsiTheme="minorBidi"/>
        </w:rPr>
        <w:t>Ensure that PWC commits to the study completion deadline (Mr. Ebrahim)</w:t>
      </w:r>
    </w:p>
    <w:p w14:paraId="0DE0C3B1" w14:textId="72CB1D92" w:rsidR="00B84C28" w:rsidRPr="000D4419" w:rsidRDefault="00B84C28" w:rsidP="009351C4">
      <w:pPr>
        <w:pStyle w:val="ListParagraph"/>
        <w:numPr>
          <w:ilvl w:val="1"/>
          <w:numId w:val="20"/>
        </w:numPr>
        <w:rPr>
          <w:rFonts w:asciiTheme="minorBidi" w:hAnsiTheme="minorBidi" w:cstheme="minorBidi"/>
        </w:rPr>
      </w:pPr>
      <w:r w:rsidRPr="00B84C28">
        <w:rPr>
          <w:rFonts w:asciiTheme="minorBidi" w:hAnsiTheme="minorBidi" w:cstheme="minorBidi"/>
        </w:rPr>
        <w:t>Provide PWC with required data (Mr. Hesham</w:t>
      </w:r>
      <w:r>
        <w:rPr>
          <w:rFonts w:asciiTheme="minorBidi" w:hAnsiTheme="minorBidi" w:cstheme="minorBidi"/>
        </w:rPr>
        <w:t xml:space="preserve"> &amp; Fahem</w:t>
      </w:r>
      <w:r w:rsidRPr="00B84C28">
        <w:rPr>
          <w:rFonts w:asciiTheme="minorBidi" w:hAnsiTheme="minorBidi" w:cstheme="minorBidi"/>
        </w:rPr>
        <w:t>)</w:t>
      </w:r>
    </w:p>
    <w:p w14:paraId="353066DC" w14:textId="77777777" w:rsidR="00B84C28" w:rsidRPr="000D4419" w:rsidRDefault="00B84C28" w:rsidP="000D4419">
      <w:pPr>
        <w:rPr>
          <w:rFonts w:asciiTheme="majorHAnsi" w:eastAsia="Times New Roman" w:hAnsiTheme="majorHAnsi" w:cstheme="majorHAnsi"/>
          <w:color w:val="0E101A"/>
          <w:sz w:val="24"/>
          <w:szCs w:val="24"/>
        </w:rPr>
      </w:pPr>
    </w:p>
    <w:p w14:paraId="78FC3EA7" w14:textId="3DCE520D" w:rsidR="00B84C28" w:rsidRPr="004A6A98" w:rsidRDefault="00B84C28" w:rsidP="009351C4">
      <w:pPr>
        <w:pStyle w:val="ListParagraph"/>
        <w:numPr>
          <w:ilvl w:val="0"/>
          <w:numId w:val="20"/>
        </w:numPr>
        <w:spacing w:after="160" w:line="259" w:lineRule="auto"/>
        <w:contextualSpacing/>
        <w:rPr>
          <w:rFonts w:asciiTheme="minorBidi" w:hAnsiTheme="minorBidi" w:cstheme="minorBidi"/>
          <w:b/>
          <w:bCs/>
        </w:rPr>
      </w:pPr>
      <w:r w:rsidRPr="00B84C28">
        <w:rPr>
          <w:rFonts w:asciiTheme="minorBidi" w:hAnsiTheme="minorBidi"/>
          <w:b/>
          <w:bCs/>
        </w:rPr>
        <w:t xml:space="preserve">Nava Mask JV updates (10 minutes)- </w:t>
      </w:r>
      <w:r w:rsidRPr="000D4419">
        <w:rPr>
          <w:rFonts w:asciiTheme="minorBidi" w:hAnsiTheme="minorBidi"/>
        </w:rPr>
        <w:t>Mr. Hesham</w:t>
      </w:r>
    </w:p>
    <w:p w14:paraId="7FFC750A" w14:textId="6BE2CD6E" w:rsidR="00B84C28" w:rsidRPr="000D4419" w:rsidRDefault="00B84C28" w:rsidP="009351C4">
      <w:pPr>
        <w:pStyle w:val="ListParagraph"/>
        <w:numPr>
          <w:ilvl w:val="1"/>
          <w:numId w:val="20"/>
        </w:numPr>
        <w:rPr>
          <w:rFonts w:asciiTheme="minorBidi" w:hAnsiTheme="minorBidi"/>
        </w:rPr>
      </w:pPr>
      <w:r w:rsidRPr="00B84C28">
        <w:rPr>
          <w:rFonts w:asciiTheme="minorBidi" w:hAnsiTheme="minorBidi"/>
        </w:rPr>
        <w:t xml:space="preserve">To acquire additional information about </w:t>
      </w:r>
      <w:proofErr w:type="spellStart"/>
      <w:r w:rsidRPr="00B84C28">
        <w:rPr>
          <w:rFonts w:asciiTheme="minorBidi" w:hAnsiTheme="minorBidi"/>
        </w:rPr>
        <w:t>NavaMask</w:t>
      </w:r>
      <w:proofErr w:type="spellEnd"/>
      <w:r w:rsidRPr="00B84C28">
        <w:rPr>
          <w:rFonts w:asciiTheme="minorBidi" w:hAnsiTheme="minorBidi"/>
        </w:rPr>
        <w:t xml:space="preserve"> product and the new partner (B&amp;A) from Dr. Shadi (Mr. Ahmed).</w:t>
      </w:r>
    </w:p>
    <w:p w14:paraId="132301E3" w14:textId="6B6290D3" w:rsidR="00B84C28" w:rsidRDefault="00B84C28" w:rsidP="009351C4">
      <w:pPr>
        <w:pStyle w:val="ListParagraph"/>
        <w:numPr>
          <w:ilvl w:val="1"/>
          <w:numId w:val="20"/>
        </w:numPr>
        <w:rPr>
          <w:rFonts w:asciiTheme="minorBidi" w:hAnsiTheme="minorBidi" w:cstheme="minorBidi"/>
        </w:rPr>
      </w:pPr>
      <w:r w:rsidRPr="00B84C28">
        <w:rPr>
          <w:rFonts w:asciiTheme="minorBidi" w:hAnsiTheme="minorBidi" w:cstheme="minorBidi"/>
        </w:rPr>
        <w:t>To contact SEHA to collaborate for using Nava Mask (Mr. Hesham).</w:t>
      </w:r>
    </w:p>
    <w:p w14:paraId="3F5ACD83" w14:textId="630B4441" w:rsidR="00B84C28" w:rsidRPr="000D4419" w:rsidRDefault="00B84C28" w:rsidP="009351C4">
      <w:pPr>
        <w:pStyle w:val="ListParagraph"/>
        <w:numPr>
          <w:ilvl w:val="1"/>
          <w:numId w:val="20"/>
        </w:numPr>
        <w:rPr>
          <w:rFonts w:asciiTheme="minorBidi" w:hAnsiTheme="minorBidi" w:cstheme="minorBidi"/>
        </w:rPr>
      </w:pPr>
      <w:r w:rsidRPr="00B84C28">
        <w:rPr>
          <w:rFonts w:asciiTheme="minorBidi" w:hAnsiTheme="minorBidi" w:cstheme="minorBidi"/>
        </w:rPr>
        <w:t>To provide the study for the new Germany partner (Mr. Hesham).</w:t>
      </w:r>
    </w:p>
    <w:p w14:paraId="4BB8E197" w14:textId="522BEDDB" w:rsidR="00D94B1F" w:rsidRDefault="00D94B1F" w:rsidP="00D94B1F">
      <w:pPr>
        <w:spacing w:before="0" w:after="0"/>
        <w:rPr>
          <w:rFonts w:asciiTheme="majorHAnsi" w:eastAsia="Times New Roman" w:hAnsiTheme="majorHAnsi" w:cstheme="majorHAnsi"/>
          <w:color w:val="0E101A"/>
          <w:sz w:val="24"/>
          <w:szCs w:val="24"/>
        </w:rPr>
      </w:pPr>
    </w:p>
    <w:p w14:paraId="7A50CF2F" w14:textId="77777777" w:rsidR="000D4419" w:rsidRPr="000D4419" w:rsidRDefault="000D4419" w:rsidP="00D94B1F">
      <w:pPr>
        <w:spacing w:before="0" w:after="0"/>
        <w:rPr>
          <w:rFonts w:asciiTheme="majorHAnsi" w:eastAsia="Times New Roman" w:hAnsiTheme="majorHAnsi" w:cstheme="majorHAnsi"/>
          <w:color w:val="0E101A"/>
          <w:sz w:val="24"/>
          <w:szCs w:val="24"/>
        </w:rPr>
      </w:pPr>
    </w:p>
    <w:p w14:paraId="15CABD9A" w14:textId="14932106" w:rsidR="00D94B1F" w:rsidRDefault="00D94B1F" w:rsidP="000D4419">
      <w:pPr>
        <w:spacing w:before="0" w:after="0"/>
        <w:rPr>
          <w:rFonts w:asciiTheme="majorHAnsi" w:eastAsia="Times New Roman" w:hAnsiTheme="majorHAnsi" w:cstheme="majorHAnsi"/>
          <w:color w:val="0E101A"/>
          <w:sz w:val="24"/>
          <w:szCs w:val="24"/>
        </w:rPr>
      </w:pPr>
    </w:p>
    <w:p w14:paraId="71F6D6E3" w14:textId="55D2B628" w:rsidR="00B84C28" w:rsidRPr="00B84C28" w:rsidRDefault="00B84C28" w:rsidP="009351C4">
      <w:pPr>
        <w:pStyle w:val="ListParagraph"/>
        <w:numPr>
          <w:ilvl w:val="0"/>
          <w:numId w:val="20"/>
        </w:numPr>
        <w:spacing w:after="160" w:line="259" w:lineRule="auto"/>
        <w:contextualSpacing/>
        <w:rPr>
          <w:rFonts w:asciiTheme="minorBidi" w:hAnsiTheme="minorBidi"/>
          <w:b/>
          <w:bCs/>
        </w:rPr>
      </w:pPr>
      <w:r w:rsidRPr="00B84C28">
        <w:rPr>
          <w:rFonts w:asciiTheme="minorBidi" w:hAnsiTheme="minorBidi"/>
          <w:b/>
          <w:bCs/>
        </w:rPr>
        <w:t>KUEC Delegation of Authority (10 minutes</w:t>
      </w:r>
      <w:proofErr w:type="gramStart"/>
      <w:r w:rsidRPr="00B84C28">
        <w:rPr>
          <w:rFonts w:asciiTheme="minorBidi" w:hAnsiTheme="minorBidi"/>
          <w:b/>
          <w:bCs/>
        </w:rPr>
        <w:t>)-</w:t>
      </w:r>
      <w:proofErr w:type="gramEnd"/>
      <w:r w:rsidRPr="00B84C28">
        <w:rPr>
          <w:rFonts w:asciiTheme="minorBidi" w:hAnsiTheme="minorBidi"/>
          <w:b/>
          <w:bCs/>
        </w:rPr>
        <w:t xml:space="preserve"> Mr. Ebrahim - Mr. Hesham.</w:t>
      </w:r>
    </w:p>
    <w:p w14:paraId="5C633D89" w14:textId="68901548" w:rsidR="00B84C28" w:rsidRDefault="00B84C28" w:rsidP="00B84C28">
      <w:pPr>
        <w:pStyle w:val="ListParagraph"/>
        <w:numPr>
          <w:ilvl w:val="1"/>
          <w:numId w:val="16"/>
        </w:numPr>
        <w:rPr>
          <w:rFonts w:asciiTheme="minorBidi" w:hAnsiTheme="minorBidi" w:cstheme="minorBidi"/>
        </w:rPr>
      </w:pPr>
      <w:r w:rsidRPr="000D4419">
        <w:rPr>
          <w:rFonts w:asciiTheme="minorBidi" w:hAnsiTheme="minorBidi" w:cstheme="minorBidi"/>
        </w:rPr>
        <w:t>Mr. Ebrahim will review the currently proposed authority matrix, add thresholds and make necessary adjustments</w:t>
      </w:r>
    </w:p>
    <w:p w14:paraId="7A8D4930" w14:textId="2519E050" w:rsidR="00B84C28" w:rsidRPr="000D4419" w:rsidRDefault="00B84C28" w:rsidP="000D4419">
      <w:pPr>
        <w:pStyle w:val="ListParagraph"/>
        <w:numPr>
          <w:ilvl w:val="2"/>
          <w:numId w:val="16"/>
        </w:numPr>
        <w:rPr>
          <w:rFonts w:asciiTheme="minorBidi" w:hAnsiTheme="minorBidi" w:cstheme="minorBidi"/>
          <w:b/>
          <w:bCs/>
          <w:u w:val="single"/>
        </w:rPr>
      </w:pPr>
      <w:r w:rsidRPr="000D4419">
        <w:rPr>
          <w:rFonts w:asciiTheme="minorBidi" w:hAnsiTheme="minorBidi" w:cstheme="minorBidi"/>
          <w:b/>
          <w:bCs/>
          <w:u w:val="single"/>
        </w:rPr>
        <w:t>Timeline: week of 10</w:t>
      </w:r>
      <w:r w:rsidRPr="000D4419">
        <w:rPr>
          <w:rFonts w:asciiTheme="minorBidi" w:hAnsiTheme="minorBidi" w:cstheme="minorBidi"/>
          <w:b/>
          <w:bCs/>
          <w:u w:val="single"/>
          <w:vertAlign w:val="superscript"/>
        </w:rPr>
        <w:t>th</w:t>
      </w:r>
      <w:r w:rsidRPr="000D4419">
        <w:rPr>
          <w:rFonts w:asciiTheme="minorBidi" w:hAnsiTheme="minorBidi" w:cstheme="minorBidi"/>
          <w:b/>
          <w:bCs/>
          <w:u w:val="single"/>
        </w:rPr>
        <w:t xml:space="preserve"> January</w:t>
      </w:r>
    </w:p>
    <w:p w14:paraId="1DEE6F63" w14:textId="5F33FA69" w:rsidR="00E1240F" w:rsidRDefault="00E1240F" w:rsidP="00D94B1F">
      <w:pPr>
        <w:spacing w:before="0" w:after="0"/>
        <w:rPr>
          <w:rFonts w:asciiTheme="majorHAnsi" w:eastAsia="Times New Roman" w:hAnsiTheme="majorHAnsi" w:cstheme="majorHAnsi"/>
          <w:color w:val="0E101A"/>
          <w:sz w:val="24"/>
          <w:szCs w:val="24"/>
        </w:rPr>
      </w:pPr>
    </w:p>
    <w:p w14:paraId="047264DB" w14:textId="77777777" w:rsidR="00E1240F" w:rsidRPr="00E1240F" w:rsidRDefault="00E1240F" w:rsidP="009351C4">
      <w:pPr>
        <w:pStyle w:val="ListParagraph"/>
        <w:numPr>
          <w:ilvl w:val="0"/>
          <w:numId w:val="20"/>
        </w:numPr>
        <w:rPr>
          <w:rFonts w:asciiTheme="minorBidi" w:hAnsiTheme="minorBidi" w:cstheme="minorBidi"/>
          <w:b/>
          <w:bCs/>
        </w:rPr>
      </w:pPr>
      <w:r w:rsidRPr="00E1240F">
        <w:rPr>
          <w:rFonts w:asciiTheme="minorBidi" w:hAnsiTheme="minorBidi" w:cstheme="minorBidi"/>
          <w:b/>
          <w:bCs/>
        </w:rPr>
        <w:t>KUEC new subsidiaries establishments. (10 minutes) Mr. Hesham.</w:t>
      </w:r>
    </w:p>
    <w:p w14:paraId="498974A3" w14:textId="77777777" w:rsidR="00A852BC" w:rsidRPr="000D4419" w:rsidRDefault="00A852BC" w:rsidP="009351C4">
      <w:pPr>
        <w:pStyle w:val="ListParagraph"/>
        <w:numPr>
          <w:ilvl w:val="1"/>
          <w:numId w:val="20"/>
        </w:numPr>
        <w:spacing w:after="160" w:line="259" w:lineRule="auto"/>
        <w:contextualSpacing/>
        <w:rPr>
          <w:rFonts w:asciiTheme="minorBidi" w:hAnsiTheme="minorBidi" w:cstheme="minorBidi"/>
        </w:rPr>
      </w:pPr>
      <w:r w:rsidRPr="000D4419">
        <w:rPr>
          <w:rFonts w:asciiTheme="minorBidi" w:hAnsiTheme="minorBidi" w:cstheme="minorBidi"/>
        </w:rPr>
        <w:t>To establish governing part of the new authority matrix to handle the legal relationship between KU and KUEC (Mr. Osama - Mr. Hesham - Ebrahim).</w:t>
      </w:r>
    </w:p>
    <w:p w14:paraId="394C5E65" w14:textId="6836EB47" w:rsidR="00A852BC" w:rsidRPr="000D4419" w:rsidRDefault="00A852BC" w:rsidP="009351C4">
      <w:pPr>
        <w:pStyle w:val="ListParagraph"/>
        <w:numPr>
          <w:ilvl w:val="2"/>
          <w:numId w:val="20"/>
        </w:numPr>
        <w:spacing w:after="160" w:line="259" w:lineRule="auto"/>
        <w:contextualSpacing/>
        <w:rPr>
          <w:rFonts w:asciiTheme="minorBidi" w:hAnsiTheme="minorBidi" w:cstheme="minorBidi"/>
          <w:b/>
          <w:bCs/>
          <w:u w:val="single"/>
        </w:rPr>
      </w:pPr>
      <w:r w:rsidRPr="000D4419">
        <w:rPr>
          <w:rFonts w:asciiTheme="minorBidi" w:hAnsiTheme="minorBidi" w:cstheme="minorBidi"/>
          <w:b/>
          <w:bCs/>
          <w:u w:val="single"/>
        </w:rPr>
        <w:t>Timeline: week of 10</w:t>
      </w:r>
      <w:r w:rsidRPr="000D4419">
        <w:rPr>
          <w:rFonts w:asciiTheme="minorBidi" w:hAnsiTheme="minorBidi" w:cstheme="minorBidi"/>
          <w:b/>
          <w:bCs/>
          <w:u w:val="single"/>
          <w:vertAlign w:val="superscript"/>
        </w:rPr>
        <w:t>th</w:t>
      </w:r>
      <w:r w:rsidRPr="000D4419">
        <w:rPr>
          <w:rFonts w:asciiTheme="minorBidi" w:hAnsiTheme="minorBidi" w:cstheme="minorBidi"/>
          <w:b/>
          <w:bCs/>
          <w:u w:val="single"/>
        </w:rPr>
        <w:t xml:space="preserve"> January</w:t>
      </w:r>
    </w:p>
    <w:p w14:paraId="2AD3558A" w14:textId="5DBFC84A" w:rsidR="00A852BC" w:rsidRPr="000D4419" w:rsidRDefault="00A852BC" w:rsidP="009351C4">
      <w:pPr>
        <w:pStyle w:val="ListParagraph"/>
        <w:numPr>
          <w:ilvl w:val="1"/>
          <w:numId w:val="20"/>
        </w:numPr>
        <w:spacing w:after="160" w:line="259" w:lineRule="auto"/>
        <w:contextualSpacing/>
        <w:rPr>
          <w:rFonts w:asciiTheme="minorBidi" w:hAnsiTheme="minorBidi" w:cstheme="minorBidi"/>
        </w:rPr>
      </w:pPr>
      <w:r w:rsidRPr="000D4419">
        <w:rPr>
          <w:rFonts w:asciiTheme="minorBidi" w:hAnsiTheme="minorBidi" w:cstheme="minorBidi"/>
        </w:rPr>
        <w:t xml:space="preserve">To provide </w:t>
      </w:r>
      <w:r>
        <w:rPr>
          <w:rFonts w:asciiTheme="minorBidi" w:hAnsiTheme="minorBidi" w:cstheme="minorBidi"/>
        </w:rPr>
        <w:t xml:space="preserve">a </w:t>
      </w:r>
      <w:r w:rsidRPr="000D4419">
        <w:rPr>
          <w:rFonts w:asciiTheme="minorBidi" w:hAnsiTheme="minorBidi" w:cstheme="minorBidi"/>
        </w:rPr>
        <w:t xml:space="preserve">proposal for </w:t>
      </w:r>
      <w:r>
        <w:rPr>
          <w:rFonts w:asciiTheme="minorBidi" w:hAnsiTheme="minorBidi" w:cstheme="minorBidi"/>
        </w:rPr>
        <w:t xml:space="preserve">different potential options regarding </w:t>
      </w:r>
      <w:r w:rsidRPr="000D4419">
        <w:rPr>
          <w:rFonts w:asciiTheme="minorBidi" w:hAnsiTheme="minorBidi" w:cstheme="minorBidi"/>
        </w:rPr>
        <w:t xml:space="preserve">sharing equity/compensation </w:t>
      </w:r>
      <w:r w:rsidR="004C5A85">
        <w:rPr>
          <w:rFonts w:asciiTheme="minorBidi" w:hAnsiTheme="minorBidi" w:cstheme="minorBidi"/>
        </w:rPr>
        <w:t>framework f</w:t>
      </w:r>
      <w:r w:rsidRPr="000D4419">
        <w:rPr>
          <w:rFonts w:asciiTheme="minorBidi" w:hAnsiTheme="minorBidi" w:cstheme="minorBidi"/>
        </w:rPr>
        <w:t xml:space="preserve">or </w:t>
      </w:r>
      <w:r w:rsidR="004C5A85">
        <w:rPr>
          <w:rFonts w:asciiTheme="minorBidi" w:hAnsiTheme="minorBidi" w:cstheme="minorBidi"/>
        </w:rPr>
        <w:t xml:space="preserve">KU </w:t>
      </w:r>
      <w:proofErr w:type="spellStart"/>
      <w:r w:rsidR="004C5A85">
        <w:rPr>
          <w:rFonts w:asciiTheme="minorBidi" w:hAnsiTheme="minorBidi" w:cstheme="minorBidi"/>
        </w:rPr>
        <w:t>facilty</w:t>
      </w:r>
      <w:proofErr w:type="spellEnd"/>
      <w:r w:rsidR="004C5A85">
        <w:rPr>
          <w:rFonts w:asciiTheme="minorBidi" w:hAnsiTheme="minorBidi" w:cstheme="minorBidi"/>
        </w:rPr>
        <w:t xml:space="preserve"> </w:t>
      </w:r>
      <w:r w:rsidRPr="000D4419">
        <w:rPr>
          <w:rFonts w:asciiTheme="minorBidi" w:hAnsiTheme="minorBidi" w:cstheme="minorBidi"/>
        </w:rPr>
        <w:t>to encourage them to push their innovation projects (Dr. Sami).</w:t>
      </w:r>
    </w:p>
    <w:p w14:paraId="08856B26" w14:textId="09293C1B" w:rsidR="00A852BC" w:rsidRDefault="00A852BC" w:rsidP="009351C4">
      <w:pPr>
        <w:pStyle w:val="ListParagraph"/>
        <w:numPr>
          <w:ilvl w:val="2"/>
          <w:numId w:val="20"/>
        </w:numPr>
        <w:spacing w:after="160" w:line="259" w:lineRule="auto"/>
        <w:contextualSpacing/>
        <w:rPr>
          <w:rFonts w:asciiTheme="minorBidi" w:hAnsiTheme="minorBidi" w:cstheme="minorBidi"/>
          <w:b/>
          <w:bCs/>
          <w:u w:val="single"/>
        </w:rPr>
      </w:pPr>
      <w:r w:rsidRPr="000D4419">
        <w:rPr>
          <w:rFonts w:asciiTheme="minorBidi" w:hAnsiTheme="minorBidi" w:cstheme="minorBidi"/>
          <w:b/>
          <w:bCs/>
          <w:u w:val="single"/>
        </w:rPr>
        <w:t>Timeline: week of 10</w:t>
      </w:r>
      <w:r w:rsidRPr="000D4419">
        <w:rPr>
          <w:rFonts w:asciiTheme="minorBidi" w:hAnsiTheme="minorBidi" w:cstheme="minorBidi"/>
          <w:b/>
          <w:bCs/>
          <w:u w:val="single"/>
          <w:vertAlign w:val="superscript"/>
        </w:rPr>
        <w:t>th</w:t>
      </w:r>
      <w:r w:rsidRPr="000D4419">
        <w:rPr>
          <w:rFonts w:asciiTheme="minorBidi" w:hAnsiTheme="minorBidi" w:cstheme="minorBidi"/>
          <w:b/>
          <w:bCs/>
          <w:u w:val="single"/>
        </w:rPr>
        <w:t xml:space="preserve"> January</w:t>
      </w:r>
    </w:p>
    <w:p w14:paraId="0DF39F5E" w14:textId="77777777" w:rsidR="000D4419" w:rsidRPr="000D4419" w:rsidRDefault="000D4419" w:rsidP="000D4419">
      <w:pPr>
        <w:pStyle w:val="ListParagraph"/>
        <w:spacing w:after="160" w:line="259" w:lineRule="auto"/>
        <w:ind w:left="2160"/>
        <w:contextualSpacing/>
        <w:rPr>
          <w:rFonts w:asciiTheme="minorBidi" w:hAnsiTheme="minorBidi" w:cstheme="minorBidi"/>
          <w:b/>
          <w:bCs/>
          <w:u w:val="single"/>
        </w:rPr>
      </w:pPr>
    </w:p>
    <w:p w14:paraId="4FA4A28D" w14:textId="6784F2A1" w:rsidR="00E1240F" w:rsidRDefault="004C5A85" w:rsidP="009351C4">
      <w:pPr>
        <w:pStyle w:val="ListParagraph"/>
        <w:numPr>
          <w:ilvl w:val="0"/>
          <w:numId w:val="20"/>
        </w:numPr>
        <w:rPr>
          <w:rFonts w:asciiTheme="minorBidi" w:hAnsiTheme="minorBidi" w:cstheme="minorBidi"/>
          <w:b/>
          <w:bCs/>
        </w:rPr>
      </w:pPr>
      <w:r w:rsidRPr="004C5A85">
        <w:rPr>
          <w:rFonts w:asciiTheme="minorBidi" w:hAnsiTheme="minorBidi" w:cstheme="minorBidi"/>
          <w:b/>
          <w:bCs/>
        </w:rPr>
        <w:t xml:space="preserve">JP Morgan tax declaration updates </w:t>
      </w:r>
      <w:proofErr w:type="gramStart"/>
      <w:r w:rsidRPr="004C5A85">
        <w:rPr>
          <w:rFonts w:asciiTheme="minorBidi" w:hAnsiTheme="minorBidi" w:cstheme="minorBidi"/>
          <w:b/>
          <w:bCs/>
        </w:rPr>
        <w:t>( 5</w:t>
      </w:r>
      <w:proofErr w:type="gramEnd"/>
      <w:r w:rsidRPr="004C5A85">
        <w:rPr>
          <w:rFonts w:asciiTheme="minorBidi" w:hAnsiTheme="minorBidi" w:cstheme="minorBidi"/>
          <w:b/>
          <w:bCs/>
        </w:rPr>
        <w:t xml:space="preserve"> minutes)- Mr. Ebrahim.</w:t>
      </w:r>
    </w:p>
    <w:p w14:paraId="725CFDF3" w14:textId="56359E88" w:rsidR="004C5A85" w:rsidRDefault="004C5A85" w:rsidP="009351C4">
      <w:pPr>
        <w:pStyle w:val="ListParagraph"/>
        <w:numPr>
          <w:ilvl w:val="1"/>
          <w:numId w:val="20"/>
        </w:numPr>
        <w:rPr>
          <w:rFonts w:asciiTheme="minorBidi" w:hAnsiTheme="minorBidi" w:cstheme="minorBidi"/>
        </w:rPr>
      </w:pPr>
      <w:r w:rsidRPr="000D4419">
        <w:rPr>
          <w:rFonts w:asciiTheme="minorBidi" w:hAnsiTheme="minorBidi" w:cstheme="minorBidi"/>
        </w:rPr>
        <w:t>KU Finance (Mr. Raj) will follow up with Mr. Kamel from ADIA on the required declaration.</w:t>
      </w:r>
    </w:p>
    <w:p w14:paraId="620FA8E3" w14:textId="77777777" w:rsidR="000D4419" w:rsidRPr="000D4419" w:rsidRDefault="000D4419" w:rsidP="000D4419">
      <w:pPr>
        <w:pStyle w:val="ListParagraph"/>
        <w:ind w:left="1440"/>
        <w:rPr>
          <w:rFonts w:asciiTheme="minorBidi" w:hAnsiTheme="minorBidi" w:cstheme="minorBidi"/>
        </w:rPr>
      </w:pPr>
    </w:p>
    <w:p w14:paraId="023DF243" w14:textId="77777777" w:rsidR="004C5A85" w:rsidRPr="004C5A85" w:rsidRDefault="004C5A85" w:rsidP="009351C4">
      <w:pPr>
        <w:pStyle w:val="ListParagraph"/>
        <w:numPr>
          <w:ilvl w:val="0"/>
          <w:numId w:val="20"/>
        </w:numPr>
        <w:rPr>
          <w:rFonts w:asciiTheme="minorBidi" w:hAnsiTheme="minorBidi"/>
          <w:b/>
          <w:bCs/>
        </w:rPr>
      </w:pPr>
      <w:r w:rsidRPr="004C5A85">
        <w:rPr>
          <w:rFonts w:asciiTheme="minorBidi" w:hAnsiTheme="minorBidi"/>
          <w:b/>
          <w:bCs/>
        </w:rPr>
        <w:t>JP Morgan reporting (5 minutes) Mr. Hesham.</w:t>
      </w:r>
    </w:p>
    <w:p w14:paraId="1388DDD5" w14:textId="0DCEF25F" w:rsidR="00E1240F" w:rsidRDefault="004C5A85" w:rsidP="009351C4">
      <w:pPr>
        <w:pStyle w:val="ListParagraph"/>
        <w:numPr>
          <w:ilvl w:val="1"/>
          <w:numId w:val="20"/>
        </w:numPr>
        <w:spacing w:after="160" w:line="259" w:lineRule="auto"/>
        <w:contextualSpacing/>
        <w:rPr>
          <w:rFonts w:asciiTheme="minorBidi" w:hAnsiTheme="minorBidi" w:cstheme="minorBidi"/>
        </w:rPr>
      </w:pPr>
      <w:r w:rsidRPr="000D4419">
        <w:rPr>
          <w:rFonts w:asciiTheme="minorBidi" w:hAnsiTheme="minorBidi" w:cstheme="minorBidi"/>
        </w:rPr>
        <w:t>Meeting JP Morgan</w:t>
      </w:r>
      <w:r>
        <w:rPr>
          <w:rFonts w:asciiTheme="minorBidi" w:hAnsiTheme="minorBidi" w:cstheme="minorBidi"/>
        </w:rPr>
        <w:t xml:space="preserve"> </w:t>
      </w:r>
      <w:r w:rsidRPr="000D4419">
        <w:rPr>
          <w:rFonts w:asciiTheme="minorBidi" w:hAnsiTheme="minorBidi" w:cstheme="minorBidi"/>
        </w:rPr>
        <w:t>/</w:t>
      </w:r>
      <w:r>
        <w:rPr>
          <w:rFonts w:asciiTheme="minorBidi" w:hAnsiTheme="minorBidi" w:cstheme="minorBidi"/>
        </w:rPr>
        <w:t xml:space="preserve"> </w:t>
      </w:r>
      <w:r w:rsidR="002532D4">
        <w:rPr>
          <w:rFonts w:asciiTheme="minorBidi" w:hAnsiTheme="minorBidi" w:cstheme="minorBidi"/>
        </w:rPr>
        <w:t xml:space="preserve">BlackRock </w:t>
      </w:r>
      <w:r w:rsidRPr="000D4419">
        <w:rPr>
          <w:rFonts w:asciiTheme="minorBidi" w:hAnsiTheme="minorBidi" w:cstheme="minorBidi"/>
        </w:rPr>
        <w:t>on 17</w:t>
      </w:r>
      <w:r w:rsidRPr="000D4419">
        <w:rPr>
          <w:rFonts w:asciiTheme="minorBidi" w:hAnsiTheme="minorBidi" w:cstheme="minorBidi"/>
          <w:vertAlign w:val="superscript"/>
        </w:rPr>
        <w:t>th</w:t>
      </w:r>
      <w:r w:rsidRPr="000D4419">
        <w:rPr>
          <w:rFonts w:asciiTheme="minorBidi" w:hAnsiTheme="minorBidi" w:cstheme="minorBidi"/>
        </w:rPr>
        <w:t xml:space="preserve"> Jan to discuss the reporting aspects.</w:t>
      </w:r>
    </w:p>
    <w:p w14:paraId="5734DB2F" w14:textId="77777777" w:rsidR="000D4419" w:rsidRPr="000D4419" w:rsidRDefault="000D4419" w:rsidP="000D4419">
      <w:pPr>
        <w:pStyle w:val="ListParagraph"/>
        <w:spacing w:after="160" w:line="259" w:lineRule="auto"/>
        <w:ind w:left="1440"/>
        <w:contextualSpacing/>
        <w:rPr>
          <w:rFonts w:asciiTheme="minorBidi" w:hAnsiTheme="minorBidi" w:cstheme="minorBidi"/>
        </w:rPr>
      </w:pPr>
    </w:p>
    <w:p w14:paraId="04B3012F" w14:textId="0F7870EE" w:rsidR="00E1240F" w:rsidRPr="000D4419" w:rsidRDefault="002532D4" w:rsidP="009351C4">
      <w:pPr>
        <w:pStyle w:val="ListParagraph"/>
        <w:numPr>
          <w:ilvl w:val="0"/>
          <w:numId w:val="20"/>
        </w:numPr>
        <w:spacing w:after="160" w:line="259" w:lineRule="auto"/>
        <w:contextualSpacing/>
        <w:rPr>
          <w:rFonts w:asciiTheme="minorBidi" w:hAnsiTheme="minorBidi" w:cstheme="minorBidi"/>
          <w:b/>
          <w:bCs/>
        </w:rPr>
      </w:pPr>
      <w:r w:rsidRPr="000D4419">
        <w:rPr>
          <w:rFonts w:asciiTheme="minorBidi" w:hAnsiTheme="minorBidi" w:cstheme="minorBidi"/>
          <w:b/>
          <w:bCs/>
        </w:rPr>
        <w:t xml:space="preserve">KUEC other updates (KUEC logo registration need- </w:t>
      </w:r>
      <w:proofErr w:type="spellStart"/>
      <w:r w:rsidRPr="000D4419">
        <w:rPr>
          <w:rFonts w:asciiTheme="minorBidi" w:hAnsiTheme="minorBidi" w:cstheme="minorBidi"/>
          <w:b/>
          <w:bCs/>
        </w:rPr>
        <w:t>Zoho</w:t>
      </w:r>
      <w:proofErr w:type="spellEnd"/>
      <w:r w:rsidRPr="000D4419">
        <w:rPr>
          <w:rFonts w:asciiTheme="minorBidi" w:hAnsiTheme="minorBidi" w:cstheme="minorBidi"/>
          <w:b/>
          <w:bCs/>
        </w:rPr>
        <w:t xml:space="preserve"> accounting system updates - KUEC credit facilities proposal). (5 minutes)- Mr. Hesham</w:t>
      </w:r>
    </w:p>
    <w:p w14:paraId="62412284" w14:textId="4C6D1BC5" w:rsidR="00E1240F" w:rsidRDefault="00C32EE0" w:rsidP="009351C4">
      <w:pPr>
        <w:pStyle w:val="ListParagraph"/>
        <w:numPr>
          <w:ilvl w:val="1"/>
          <w:numId w:val="20"/>
        </w:numPr>
        <w:rPr>
          <w:rFonts w:asciiTheme="minorBidi" w:hAnsiTheme="minorBidi"/>
        </w:rPr>
      </w:pPr>
      <w:r w:rsidRPr="00C32EE0">
        <w:rPr>
          <w:rFonts w:asciiTheme="minorBidi" w:hAnsiTheme="minorBidi"/>
        </w:rPr>
        <w:t>Hesham will update in the next meetin</w:t>
      </w:r>
      <w:r>
        <w:rPr>
          <w:rFonts w:asciiTheme="minorBidi" w:hAnsiTheme="minorBidi"/>
        </w:rPr>
        <w:t>g</w:t>
      </w:r>
    </w:p>
    <w:p w14:paraId="10CF28CA" w14:textId="77777777" w:rsidR="000D4419" w:rsidRPr="00BC04A4" w:rsidRDefault="000D4419" w:rsidP="000D4419">
      <w:pPr>
        <w:pStyle w:val="ListParagraph"/>
        <w:ind w:left="1440"/>
        <w:rPr>
          <w:rFonts w:asciiTheme="minorBidi" w:hAnsiTheme="minorBidi"/>
        </w:rPr>
      </w:pPr>
    </w:p>
    <w:p w14:paraId="50DCE816" w14:textId="21C98E84" w:rsidR="00C32EE0" w:rsidRDefault="00C32EE0" w:rsidP="009351C4">
      <w:pPr>
        <w:pStyle w:val="ListParagraph"/>
        <w:numPr>
          <w:ilvl w:val="0"/>
          <w:numId w:val="20"/>
        </w:numPr>
        <w:rPr>
          <w:rFonts w:asciiTheme="minorBidi" w:hAnsiTheme="minorBidi" w:cstheme="minorBidi"/>
          <w:b/>
          <w:bCs/>
        </w:rPr>
      </w:pPr>
      <w:r w:rsidRPr="00C32EE0">
        <w:rPr>
          <w:rFonts w:asciiTheme="minorBidi" w:hAnsiTheme="minorBidi" w:cstheme="minorBidi"/>
          <w:b/>
          <w:bCs/>
        </w:rPr>
        <w:t>Any other points (5 minutes)</w:t>
      </w:r>
    </w:p>
    <w:p w14:paraId="61DB381C" w14:textId="15D2DC26" w:rsidR="00C32EE0" w:rsidRDefault="00C32EE0" w:rsidP="009351C4">
      <w:pPr>
        <w:pStyle w:val="ListParagraph"/>
        <w:numPr>
          <w:ilvl w:val="1"/>
          <w:numId w:val="20"/>
        </w:numPr>
        <w:rPr>
          <w:rFonts w:asciiTheme="minorBidi" w:hAnsiTheme="minorBidi" w:cstheme="minorBidi"/>
          <w:b/>
          <w:bCs/>
        </w:rPr>
      </w:pPr>
      <w:proofErr w:type="spellStart"/>
      <w:r>
        <w:rPr>
          <w:rFonts w:asciiTheme="minorBidi" w:hAnsiTheme="minorBidi" w:cstheme="minorBidi"/>
          <w:b/>
          <w:bCs/>
        </w:rPr>
        <w:t>Techstars</w:t>
      </w:r>
      <w:proofErr w:type="spellEnd"/>
    </w:p>
    <w:p w14:paraId="55544E48" w14:textId="022BF07B" w:rsidR="00C32EE0" w:rsidRPr="000D4419" w:rsidRDefault="00C32EE0" w:rsidP="009351C4">
      <w:pPr>
        <w:pStyle w:val="ListParagraph"/>
        <w:numPr>
          <w:ilvl w:val="2"/>
          <w:numId w:val="20"/>
        </w:numPr>
        <w:rPr>
          <w:rFonts w:asciiTheme="minorBidi" w:hAnsiTheme="minorBidi" w:cstheme="minorBidi"/>
        </w:rPr>
      </w:pPr>
      <w:r w:rsidRPr="000D4419">
        <w:rPr>
          <w:rFonts w:asciiTheme="minorBidi" w:hAnsiTheme="minorBidi" w:cstheme="minorBidi"/>
        </w:rPr>
        <w:t xml:space="preserve">Dr Sami provided brief updates on </w:t>
      </w:r>
      <w:proofErr w:type="spellStart"/>
      <w:r w:rsidRPr="000D4419">
        <w:rPr>
          <w:rFonts w:asciiTheme="minorBidi" w:hAnsiTheme="minorBidi" w:cstheme="minorBidi"/>
        </w:rPr>
        <w:t>Techstars</w:t>
      </w:r>
      <w:proofErr w:type="spellEnd"/>
      <w:r w:rsidR="00226C8E" w:rsidRPr="000D4419">
        <w:rPr>
          <w:rFonts w:asciiTheme="minorBidi" w:hAnsiTheme="minorBidi" w:cstheme="minorBidi"/>
        </w:rPr>
        <w:t xml:space="preserve"> communicating that</w:t>
      </w:r>
      <w:r w:rsidRPr="000D4419">
        <w:rPr>
          <w:rFonts w:asciiTheme="minorBidi" w:hAnsiTheme="minorBidi" w:cstheme="minorBidi"/>
        </w:rPr>
        <w:t xml:space="preserve"> results of first 2 IPs </w:t>
      </w:r>
      <w:r w:rsidR="00226C8E" w:rsidRPr="000D4419">
        <w:rPr>
          <w:rFonts w:asciiTheme="minorBidi" w:hAnsiTheme="minorBidi" w:cstheme="minorBidi"/>
        </w:rPr>
        <w:t>to be published next week</w:t>
      </w:r>
    </w:p>
    <w:p w14:paraId="1FE3D56B" w14:textId="77D65FAD" w:rsidR="00226C8E" w:rsidRPr="000D4419" w:rsidRDefault="00226C8E" w:rsidP="009351C4">
      <w:pPr>
        <w:pStyle w:val="ListParagraph"/>
        <w:numPr>
          <w:ilvl w:val="2"/>
          <w:numId w:val="20"/>
        </w:numPr>
        <w:rPr>
          <w:rFonts w:asciiTheme="minorBidi" w:hAnsiTheme="minorBidi" w:cstheme="minorBidi"/>
        </w:rPr>
      </w:pPr>
      <w:r w:rsidRPr="000D4419">
        <w:rPr>
          <w:rFonts w:asciiTheme="minorBidi" w:hAnsiTheme="minorBidi" w:cstheme="minorBidi"/>
        </w:rPr>
        <w:t>Bootcamp scheduled to kick off by end of Feb 2022</w:t>
      </w:r>
    </w:p>
    <w:p w14:paraId="69876EBA" w14:textId="472542B5" w:rsidR="000D4419" w:rsidRDefault="0068123E" w:rsidP="009351C4">
      <w:pPr>
        <w:pStyle w:val="ListParagraph"/>
        <w:numPr>
          <w:ilvl w:val="2"/>
          <w:numId w:val="20"/>
        </w:numPr>
        <w:rPr>
          <w:rFonts w:asciiTheme="minorBidi" w:hAnsiTheme="minorBidi" w:cstheme="minorBidi"/>
        </w:rPr>
      </w:pPr>
      <w:r w:rsidRPr="000D4419">
        <w:rPr>
          <w:rFonts w:asciiTheme="minorBidi" w:hAnsiTheme="minorBidi" w:cstheme="minorBidi"/>
        </w:rPr>
        <w:t xml:space="preserve">Committee urged Dr. Sami to share the results asap to understand true progress of the IP </w:t>
      </w:r>
      <w:proofErr w:type="spellStart"/>
      <w:r w:rsidRPr="000D4419">
        <w:rPr>
          <w:rFonts w:asciiTheme="minorBidi" w:hAnsiTheme="minorBidi" w:cstheme="minorBidi"/>
        </w:rPr>
        <w:t>Commercializaito</w:t>
      </w:r>
      <w:r w:rsidR="000D4419">
        <w:rPr>
          <w:rFonts w:asciiTheme="minorBidi" w:hAnsiTheme="minorBidi" w:cstheme="minorBidi"/>
        </w:rPr>
        <w:t>n</w:t>
      </w:r>
      <w:proofErr w:type="spellEnd"/>
    </w:p>
    <w:p w14:paraId="7B7CECD9" w14:textId="7B458730" w:rsidR="00AE071E" w:rsidRPr="00AE071E" w:rsidRDefault="00AE071E" w:rsidP="009351C4">
      <w:pPr>
        <w:pStyle w:val="ListParagraph"/>
        <w:numPr>
          <w:ilvl w:val="1"/>
          <w:numId w:val="20"/>
        </w:numPr>
        <w:rPr>
          <w:rFonts w:asciiTheme="minorBidi" w:hAnsiTheme="minorBidi" w:cstheme="minorBidi"/>
          <w:b/>
          <w:bCs/>
        </w:rPr>
      </w:pPr>
      <w:r w:rsidRPr="00AE071E">
        <w:rPr>
          <w:rFonts w:asciiTheme="minorBidi" w:hAnsiTheme="minorBidi" w:cstheme="minorBidi"/>
          <w:b/>
          <w:bCs/>
        </w:rPr>
        <w:t>Meeting frequency</w:t>
      </w:r>
    </w:p>
    <w:p w14:paraId="35603872" w14:textId="1C48686A" w:rsidR="00AE071E" w:rsidRPr="000D4419" w:rsidRDefault="00AE071E" w:rsidP="009351C4">
      <w:pPr>
        <w:pStyle w:val="ListParagraph"/>
        <w:numPr>
          <w:ilvl w:val="2"/>
          <w:numId w:val="20"/>
        </w:num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Agreed to set the meeting frequency to Bi-weekly</w:t>
      </w:r>
    </w:p>
    <w:sectPr w:rsidR="00AE071E" w:rsidRPr="000D4419" w:rsidSect="000D44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90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6FBFBD" w14:textId="77777777" w:rsidR="00BB58B1" w:rsidRDefault="00BB58B1">
      <w:pPr>
        <w:spacing w:before="0" w:after="0"/>
      </w:pPr>
      <w:r>
        <w:separator/>
      </w:r>
    </w:p>
  </w:endnote>
  <w:endnote w:type="continuationSeparator" w:id="0">
    <w:p w14:paraId="66CB3351" w14:textId="77777777" w:rsidR="00BB58B1" w:rsidRDefault="00BB58B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2D0A37" w14:textId="77777777" w:rsidR="00B84C28" w:rsidRDefault="00B84C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6666A1DA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650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09E15" w14:textId="77777777" w:rsidR="00B84C28" w:rsidRDefault="00B84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054918" w14:textId="77777777" w:rsidR="00BB58B1" w:rsidRDefault="00BB58B1">
      <w:pPr>
        <w:spacing w:before="0" w:after="0"/>
      </w:pPr>
      <w:r>
        <w:separator/>
      </w:r>
    </w:p>
  </w:footnote>
  <w:footnote w:type="continuationSeparator" w:id="0">
    <w:p w14:paraId="4D1557F6" w14:textId="77777777" w:rsidR="00BB58B1" w:rsidRDefault="00BB58B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F24160" w14:textId="77777777" w:rsidR="00B84C28" w:rsidRDefault="00B84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9B708" w14:textId="77777777" w:rsidR="00B84C28" w:rsidRDefault="00B84C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C727E" w14:textId="77777777" w:rsidR="00B84C28" w:rsidRDefault="00B84C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09E870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9651A3B"/>
    <w:multiLevelType w:val="hybridMultilevel"/>
    <w:tmpl w:val="214257AA"/>
    <w:lvl w:ilvl="0" w:tplc="C20E2B0A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EC30486"/>
    <w:multiLevelType w:val="hybridMultilevel"/>
    <w:tmpl w:val="445AA07A"/>
    <w:lvl w:ilvl="0" w:tplc="93EE84A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F485C"/>
    <w:multiLevelType w:val="hybridMultilevel"/>
    <w:tmpl w:val="84927F44"/>
    <w:lvl w:ilvl="0" w:tplc="C20E2B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01CA7"/>
    <w:multiLevelType w:val="hybridMultilevel"/>
    <w:tmpl w:val="A3125724"/>
    <w:lvl w:ilvl="0" w:tplc="95D8FA1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F2C29"/>
    <w:multiLevelType w:val="hybridMultilevel"/>
    <w:tmpl w:val="042E973A"/>
    <w:lvl w:ilvl="0" w:tplc="2B6AE53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32A63"/>
    <w:multiLevelType w:val="hybridMultilevel"/>
    <w:tmpl w:val="FE721C78"/>
    <w:lvl w:ilvl="0" w:tplc="C20E2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623EE"/>
    <w:multiLevelType w:val="hybridMultilevel"/>
    <w:tmpl w:val="72768F5C"/>
    <w:lvl w:ilvl="0" w:tplc="92D0CFD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46189"/>
    <w:multiLevelType w:val="hybridMultilevel"/>
    <w:tmpl w:val="3FB8C91A"/>
    <w:lvl w:ilvl="0" w:tplc="CF1E284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D60F54"/>
    <w:multiLevelType w:val="hybridMultilevel"/>
    <w:tmpl w:val="F96064EE"/>
    <w:lvl w:ilvl="0" w:tplc="04090015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305C20"/>
    <w:multiLevelType w:val="hybridMultilevel"/>
    <w:tmpl w:val="1AD25EB2"/>
    <w:lvl w:ilvl="0" w:tplc="04090015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2049F4"/>
    <w:multiLevelType w:val="hybridMultilevel"/>
    <w:tmpl w:val="FE721C78"/>
    <w:lvl w:ilvl="0" w:tplc="C20E2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137F0"/>
    <w:multiLevelType w:val="hybridMultilevel"/>
    <w:tmpl w:val="EF3C7C86"/>
    <w:lvl w:ilvl="0" w:tplc="04090015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A207A3"/>
    <w:multiLevelType w:val="hybridMultilevel"/>
    <w:tmpl w:val="709A49F0"/>
    <w:lvl w:ilvl="0" w:tplc="04090015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253C36"/>
    <w:multiLevelType w:val="hybridMultilevel"/>
    <w:tmpl w:val="47389FF6"/>
    <w:lvl w:ilvl="0" w:tplc="BE44B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60468"/>
    <w:multiLevelType w:val="hybridMultilevel"/>
    <w:tmpl w:val="82CC3274"/>
    <w:lvl w:ilvl="0" w:tplc="C20E2B0A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0AE05C6"/>
    <w:multiLevelType w:val="hybridMultilevel"/>
    <w:tmpl w:val="3C04EA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F91CCB"/>
    <w:multiLevelType w:val="hybridMultilevel"/>
    <w:tmpl w:val="FE721C78"/>
    <w:lvl w:ilvl="0" w:tplc="C20E2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A6534F"/>
    <w:multiLevelType w:val="hybridMultilevel"/>
    <w:tmpl w:val="65166B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17"/>
  </w:num>
  <w:num w:numId="8">
    <w:abstractNumId w:val="13"/>
  </w:num>
  <w:num w:numId="9">
    <w:abstractNumId w:val="14"/>
  </w:num>
  <w:num w:numId="10">
    <w:abstractNumId w:val="11"/>
  </w:num>
  <w:num w:numId="11">
    <w:abstractNumId w:val="10"/>
  </w:num>
  <w:num w:numId="12">
    <w:abstractNumId w:val="19"/>
  </w:num>
  <w:num w:numId="13">
    <w:abstractNumId w:val="9"/>
  </w:num>
  <w:num w:numId="14">
    <w:abstractNumId w:val="2"/>
  </w:num>
  <w:num w:numId="15">
    <w:abstractNumId w:val="18"/>
  </w:num>
  <w:num w:numId="16">
    <w:abstractNumId w:val="7"/>
  </w:num>
  <w:num w:numId="17">
    <w:abstractNumId w:val="4"/>
  </w:num>
  <w:num w:numId="18">
    <w:abstractNumId w:val="15"/>
  </w:num>
  <w:num w:numId="19">
    <w:abstractNumId w:val="16"/>
  </w:num>
  <w:num w:numId="2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2086B"/>
    <w:rsid w:val="0006487A"/>
    <w:rsid w:val="0007525D"/>
    <w:rsid w:val="000862D0"/>
    <w:rsid w:val="00092238"/>
    <w:rsid w:val="000C3FFB"/>
    <w:rsid w:val="000D4419"/>
    <w:rsid w:val="00102048"/>
    <w:rsid w:val="00106F10"/>
    <w:rsid w:val="00110ED1"/>
    <w:rsid w:val="001376CA"/>
    <w:rsid w:val="00154EEC"/>
    <w:rsid w:val="001650C5"/>
    <w:rsid w:val="001E0877"/>
    <w:rsid w:val="001E6270"/>
    <w:rsid w:val="00226C8E"/>
    <w:rsid w:val="00235EF8"/>
    <w:rsid w:val="002532D4"/>
    <w:rsid w:val="00280D6E"/>
    <w:rsid w:val="002912D7"/>
    <w:rsid w:val="002B2D13"/>
    <w:rsid w:val="002C2374"/>
    <w:rsid w:val="002E12E2"/>
    <w:rsid w:val="003057DC"/>
    <w:rsid w:val="0034721D"/>
    <w:rsid w:val="00362DAF"/>
    <w:rsid w:val="003661F2"/>
    <w:rsid w:val="00394860"/>
    <w:rsid w:val="003B1BD1"/>
    <w:rsid w:val="003D5BF7"/>
    <w:rsid w:val="003F257D"/>
    <w:rsid w:val="00416E1B"/>
    <w:rsid w:val="0043232D"/>
    <w:rsid w:val="00433BC4"/>
    <w:rsid w:val="00474764"/>
    <w:rsid w:val="004B327F"/>
    <w:rsid w:val="004C5A85"/>
    <w:rsid w:val="00590371"/>
    <w:rsid w:val="005A7328"/>
    <w:rsid w:val="005B617E"/>
    <w:rsid w:val="005B7D9A"/>
    <w:rsid w:val="005C07DB"/>
    <w:rsid w:val="005C6250"/>
    <w:rsid w:val="00624C32"/>
    <w:rsid w:val="006344A8"/>
    <w:rsid w:val="006403FA"/>
    <w:rsid w:val="00664F3D"/>
    <w:rsid w:val="00673306"/>
    <w:rsid w:val="0068123E"/>
    <w:rsid w:val="006E0F51"/>
    <w:rsid w:val="006F6DE2"/>
    <w:rsid w:val="00734EEC"/>
    <w:rsid w:val="0078533D"/>
    <w:rsid w:val="00792192"/>
    <w:rsid w:val="00792650"/>
    <w:rsid w:val="007C1693"/>
    <w:rsid w:val="007E12ED"/>
    <w:rsid w:val="007F04FA"/>
    <w:rsid w:val="007F7776"/>
    <w:rsid w:val="008364E3"/>
    <w:rsid w:val="00873D29"/>
    <w:rsid w:val="00874564"/>
    <w:rsid w:val="008D5BF8"/>
    <w:rsid w:val="008F7518"/>
    <w:rsid w:val="0091532E"/>
    <w:rsid w:val="0091543B"/>
    <w:rsid w:val="009351C4"/>
    <w:rsid w:val="009A7223"/>
    <w:rsid w:val="009D6509"/>
    <w:rsid w:val="00A05AA8"/>
    <w:rsid w:val="00A6171E"/>
    <w:rsid w:val="00A81EFC"/>
    <w:rsid w:val="00A852BC"/>
    <w:rsid w:val="00A93FFD"/>
    <w:rsid w:val="00AB428C"/>
    <w:rsid w:val="00AC1EFB"/>
    <w:rsid w:val="00AE071E"/>
    <w:rsid w:val="00B07AAE"/>
    <w:rsid w:val="00B160A1"/>
    <w:rsid w:val="00B33856"/>
    <w:rsid w:val="00B47BCA"/>
    <w:rsid w:val="00B604A0"/>
    <w:rsid w:val="00B76D7D"/>
    <w:rsid w:val="00B84C28"/>
    <w:rsid w:val="00B93F64"/>
    <w:rsid w:val="00BB58B1"/>
    <w:rsid w:val="00BF4930"/>
    <w:rsid w:val="00C10E02"/>
    <w:rsid w:val="00C30F05"/>
    <w:rsid w:val="00C31CF6"/>
    <w:rsid w:val="00C32EE0"/>
    <w:rsid w:val="00C35860"/>
    <w:rsid w:val="00C35DA4"/>
    <w:rsid w:val="00C75CCA"/>
    <w:rsid w:val="00CA7FEB"/>
    <w:rsid w:val="00CB0BE3"/>
    <w:rsid w:val="00D141CB"/>
    <w:rsid w:val="00D60069"/>
    <w:rsid w:val="00D62E01"/>
    <w:rsid w:val="00D661EE"/>
    <w:rsid w:val="00D84052"/>
    <w:rsid w:val="00D94B1F"/>
    <w:rsid w:val="00DB77F5"/>
    <w:rsid w:val="00DC0AB4"/>
    <w:rsid w:val="00DD7A55"/>
    <w:rsid w:val="00DE36D5"/>
    <w:rsid w:val="00DE49BA"/>
    <w:rsid w:val="00DF4C45"/>
    <w:rsid w:val="00E021AA"/>
    <w:rsid w:val="00E04087"/>
    <w:rsid w:val="00E048B4"/>
    <w:rsid w:val="00E1240F"/>
    <w:rsid w:val="00E53B86"/>
    <w:rsid w:val="00E93B81"/>
    <w:rsid w:val="00EA3B6F"/>
    <w:rsid w:val="00EB6991"/>
    <w:rsid w:val="00F05BA6"/>
    <w:rsid w:val="00F434DD"/>
    <w:rsid w:val="00F605A7"/>
    <w:rsid w:val="00F814AF"/>
    <w:rsid w:val="00F82209"/>
    <w:rsid w:val="00F85895"/>
    <w:rsid w:val="00FD22B6"/>
    <w:rsid w:val="00F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F5B507"/>
  <w15:docId w15:val="{FBA2CC78-E96A-4D3E-BB97-BF45E60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76D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428C"/>
    <w:rPr>
      <w:i/>
      <w:iCs/>
    </w:rPr>
  </w:style>
  <w:style w:type="character" w:styleId="Strong">
    <w:name w:val="Strong"/>
    <w:basedOn w:val="DefaultParagraphFont"/>
    <w:uiPriority w:val="22"/>
    <w:qFormat/>
    <w:rsid w:val="00D9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0268C1EA1F42D3812688D28D3C5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A6BB1-9054-4768-A3A1-A5CC8FB22909}"/>
      </w:docPartPr>
      <w:docPartBody>
        <w:p w:rsidR="00034824" w:rsidRDefault="00C21270" w:rsidP="00C21270">
          <w:pPr>
            <w:pStyle w:val="F10268C1EA1F42D3812688D28D3C54A4"/>
          </w:pPr>
          <w:r w:rsidRPr="00E048B4">
            <w:t>Meeting called by:</w:t>
          </w:r>
        </w:p>
      </w:docPartBody>
    </w:docPart>
    <w:docPart>
      <w:docPartPr>
        <w:name w:val="06C33806BAD246B9AB6B73D5741EE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EF8F-05F0-431C-A49E-B834480F11DD}"/>
      </w:docPartPr>
      <w:docPartBody>
        <w:p w:rsidR="00034824" w:rsidRDefault="00C21270" w:rsidP="00C21270">
          <w:pPr>
            <w:pStyle w:val="06C33806BAD246B9AB6B73D5741EE976"/>
          </w:pPr>
          <w:r w:rsidRPr="00E048B4">
            <w:t>Type of meeting:</w:t>
          </w:r>
        </w:p>
      </w:docPartBody>
    </w:docPart>
    <w:docPart>
      <w:docPartPr>
        <w:name w:val="B8FEE315FCDE49ACA30CB37B71E84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E07FE-1F7A-4F48-9375-F48DC8D84A94}"/>
      </w:docPartPr>
      <w:docPartBody>
        <w:p w:rsidR="00034824" w:rsidRDefault="00C21270" w:rsidP="00C21270">
          <w:pPr>
            <w:pStyle w:val="B8FEE315FCDE49ACA30CB37B71E84EEA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34824"/>
    <w:rsid w:val="0005308D"/>
    <w:rsid w:val="000C0A3E"/>
    <w:rsid w:val="000D3F6D"/>
    <w:rsid w:val="00127FB1"/>
    <w:rsid w:val="00203B9B"/>
    <w:rsid w:val="00586475"/>
    <w:rsid w:val="006621D7"/>
    <w:rsid w:val="00664A83"/>
    <w:rsid w:val="006E5771"/>
    <w:rsid w:val="006F3218"/>
    <w:rsid w:val="007C717C"/>
    <w:rsid w:val="007F3A10"/>
    <w:rsid w:val="00804C7A"/>
    <w:rsid w:val="00891C3C"/>
    <w:rsid w:val="009346F7"/>
    <w:rsid w:val="00A9439E"/>
    <w:rsid w:val="00A953A8"/>
    <w:rsid w:val="00C21270"/>
    <w:rsid w:val="00D86874"/>
    <w:rsid w:val="00E0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0268C1EA1F42D3812688D28D3C54A4">
    <w:name w:val="F10268C1EA1F42D3812688D28D3C54A4"/>
    <w:rsid w:val="00C21270"/>
  </w:style>
  <w:style w:type="paragraph" w:customStyle="1" w:styleId="06C33806BAD246B9AB6B73D5741EE976">
    <w:name w:val="06C33806BAD246B9AB6B73D5741EE976"/>
    <w:rsid w:val="00C21270"/>
  </w:style>
  <w:style w:type="paragraph" w:customStyle="1" w:styleId="B8FEE315FCDE49ACA30CB37B71E84EEA">
    <w:name w:val="B8FEE315FCDE49ACA30CB37B71E84EEA"/>
    <w:rsid w:val="00C212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133DB-5C40-49BD-9394-7004FB64A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0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Salem</dc:creator>
  <cp:keywords/>
  <dc:description/>
  <cp:lastModifiedBy>Hesham Salem</cp:lastModifiedBy>
  <cp:revision>2</cp:revision>
  <cp:lastPrinted>2018-04-25T12:11:00Z</cp:lastPrinted>
  <dcterms:created xsi:type="dcterms:W3CDTF">2022-01-11T08:56:00Z</dcterms:created>
  <dcterms:modified xsi:type="dcterms:W3CDTF">2022-01-11T08:56:00Z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842e515-4111-4b93-8e55-1b67a1b6d542_Enabled">
    <vt:lpwstr>true</vt:lpwstr>
  </property>
  <property fmtid="{D5CDD505-2E9C-101B-9397-08002B2CF9AE}" pid="3" name="MSIP_Label_f842e515-4111-4b93-8e55-1b67a1b6d542_SetDate">
    <vt:lpwstr>2022-01-07T10:13:06Z</vt:lpwstr>
  </property>
  <property fmtid="{D5CDD505-2E9C-101B-9397-08002B2CF9AE}" pid="4" name="MSIP_Label_f842e515-4111-4b93-8e55-1b67a1b6d542_Method">
    <vt:lpwstr>Privileged</vt:lpwstr>
  </property>
  <property fmtid="{D5CDD505-2E9C-101B-9397-08002B2CF9AE}" pid="5" name="MSIP_Label_f842e515-4111-4b93-8e55-1b67a1b6d542_Name">
    <vt:lpwstr>Non-Business</vt:lpwstr>
  </property>
  <property fmtid="{D5CDD505-2E9C-101B-9397-08002B2CF9AE}" pid="6" name="MSIP_Label_f842e515-4111-4b93-8e55-1b67a1b6d542_SiteId">
    <vt:lpwstr>8506c69f-005d-421b-b670-9a8ccd5aee63</vt:lpwstr>
  </property>
  <property fmtid="{D5CDD505-2E9C-101B-9397-08002B2CF9AE}" pid="7" name="MSIP_Label_f842e515-4111-4b93-8e55-1b67a1b6d542_ActionId">
    <vt:lpwstr>d18b1cd7-c496-4253-a9bf-ed00d6ac9174</vt:lpwstr>
  </property>
  <property fmtid="{D5CDD505-2E9C-101B-9397-08002B2CF9AE}" pid="8" name="MSIP_Label_f842e515-4111-4b93-8e55-1b67a1b6d542_ContentBits">
    <vt:lpwstr>0</vt:lpwstr>
  </property>
</Properties>
</file>