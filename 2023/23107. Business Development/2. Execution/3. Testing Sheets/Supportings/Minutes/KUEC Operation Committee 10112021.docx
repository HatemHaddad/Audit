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DC90E" w14:textId="7D86F78C" w:rsidR="00DB77F5" w:rsidRDefault="00DB77F5"/>
    <w:p w14:paraId="3DD3B16B" w14:textId="7D4A1D93" w:rsidR="00DB77F5" w:rsidRDefault="00DB77F5"/>
    <w:p w14:paraId="7AC48915" w14:textId="60CBE4FC" w:rsidR="00DB77F5" w:rsidRDefault="00DB77F5"/>
    <w:p w14:paraId="091C8937" w14:textId="77777777" w:rsidR="00DB77F5" w:rsidRDefault="00DB77F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098D7704" w14:textId="77777777" w:rsidTr="001E0877">
        <w:tc>
          <w:tcPr>
            <w:tcW w:w="7650" w:type="dxa"/>
          </w:tcPr>
          <w:p w14:paraId="49193224" w14:textId="07F67E6F" w:rsidR="002B2D13" w:rsidRPr="005C6250" w:rsidRDefault="00E04087">
            <w:pPr>
              <w:pStyle w:val="Title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Khalifa University Enterprises Company Operation Committee Meeting</w:t>
            </w:r>
          </w:p>
        </w:tc>
        <w:tc>
          <w:tcPr>
            <w:tcW w:w="2574" w:type="dxa"/>
            <w:vAlign w:val="bottom"/>
          </w:tcPr>
          <w:p w14:paraId="66A57D25" w14:textId="5EBCDBD9" w:rsidR="00D62E01" w:rsidRPr="00D60069" w:rsidRDefault="00B160A1" w:rsidP="00B160A1">
            <w:pPr>
              <w:pStyle w:val="Heading3"/>
            </w:pPr>
            <w:r>
              <w:t>10 Nov</w:t>
            </w:r>
            <w:r w:rsidR="00E04087">
              <w:t xml:space="preserve"> </w:t>
            </w:r>
            <w:r w:rsidR="005C6250">
              <w:t>20</w:t>
            </w:r>
            <w:r w:rsidR="00E04087">
              <w:t>2</w:t>
            </w:r>
            <w:r w:rsidR="00C31CF6">
              <w:t>1</w:t>
            </w:r>
          </w:p>
          <w:p w14:paraId="75BEEE1F" w14:textId="5BF4BFDC" w:rsidR="00D62E01" w:rsidRPr="00D60069" w:rsidRDefault="00A93FFD" w:rsidP="005C6250">
            <w:pPr>
              <w:pStyle w:val="Heading3"/>
            </w:pPr>
            <w:r>
              <w:t>2</w:t>
            </w:r>
            <w:r w:rsidR="00D84052">
              <w:t>-</w:t>
            </w:r>
            <w:r>
              <w:t>3</w:t>
            </w:r>
            <w:r w:rsidR="005C6250">
              <w:t xml:space="preserve"> P.M</w:t>
            </w:r>
          </w:p>
          <w:p w14:paraId="38C21ADE" w14:textId="3049B026" w:rsidR="002B2D13" w:rsidRPr="00D60069" w:rsidRDefault="00E04087" w:rsidP="005C6250">
            <w:pPr>
              <w:pStyle w:val="Heading3"/>
            </w:pPr>
            <w:r>
              <w:t>Virtual meeting</w:t>
            </w:r>
          </w:p>
        </w:tc>
      </w:tr>
    </w:tbl>
    <w:tbl>
      <w:tblPr>
        <w:tblStyle w:val="PlainTable5"/>
        <w:tblW w:w="6557" w:type="pct"/>
        <w:tblInd w:w="-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5130"/>
        <w:gridCol w:w="3184"/>
        <w:gridCol w:w="1779"/>
        <w:gridCol w:w="3315"/>
      </w:tblGrid>
      <w:tr w:rsidR="002B2D13" w:rsidRPr="00D60069" w14:paraId="75ABA889" w14:textId="77777777" w:rsidTr="00A93FFD">
        <w:sdt>
          <w:sdtPr>
            <w:id w:val="834805806"/>
            <w:placeholder>
              <w:docPart w:val="EA12413FA7704E469F7A8951296EC666"/>
            </w:placeholder>
            <w:showingPlcHdr/>
            <w15:appearance w15:val="hidden"/>
          </w:sdtPr>
          <w:sdtEndPr/>
          <w:sdtContent>
            <w:tc>
              <w:tcPr>
                <w:tcW w:w="5130" w:type="dxa"/>
                <w:tcMar>
                  <w:top w:w="144" w:type="dxa"/>
                </w:tcMar>
              </w:tcPr>
              <w:p w14:paraId="131B890E" w14:textId="77777777" w:rsidR="002B2D13" w:rsidRPr="00D60069" w:rsidRDefault="006344A8" w:rsidP="00D60069">
                <w:pPr>
                  <w:pStyle w:val="Heading2"/>
                  <w:outlineLvl w:val="1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2265A532" w14:textId="793E3907" w:rsidR="002B2D13" w:rsidRPr="00D60069" w:rsidRDefault="00E04087" w:rsidP="00AC1EFB">
            <w:pPr>
              <w:ind w:left="180"/>
            </w:pPr>
            <w:r>
              <w:t>Operation</w:t>
            </w:r>
            <w:r w:rsidR="00AC1EFB">
              <w:t xml:space="preserve"> Committee</w:t>
            </w: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2B2D13" w:rsidRPr="00D60069" w:rsidRDefault="005C07DB" w:rsidP="00D60069">
            <w:pPr>
              <w:pStyle w:val="Heading2"/>
              <w:outlineLvl w:val="1"/>
            </w:pPr>
            <w:sdt>
              <w:sdtPr>
                <w:id w:val="-442851289"/>
                <w:placeholder>
                  <w:docPart w:val="2BD255F143514AFA8A1FDB43EE5F9038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2A59CE85" w:rsidR="002B2D13" w:rsidRPr="00D60069" w:rsidRDefault="00A93FFD" w:rsidP="005C6250">
            <w:r>
              <w:t xml:space="preserve">Weekly </w:t>
            </w:r>
          </w:p>
        </w:tc>
      </w:tr>
      <w:tr w:rsidR="005C6250" w:rsidRPr="00D60069" w14:paraId="402C4F39" w14:textId="77777777" w:rsidTr="00A93FFD">
        <w:tc>
          <w:tcPr>
            <w:tcW w:w="5130" w:type="dxa"/>
          </w:tcPr>
          <w:p w14:paraId="556D7FF0" w14:textId="77777777" w:rsidR="005C6250" w:rsidRPr="00D60069" w:rsidRDefault="005C07DB" w:rsidP="00D60069">
            <w:pPr>
              <w:pStyle w:val="Heading2"/>
              <w:outlineLvl w:val="1"/>
            </w:pPr>
            <w:sdt>
              <w:sdtPr>
                <w:id w:val="1643469904"/>
                <w:placeholder>
                  <w:docPart w:val="D4B99E4B18674DD383DF91CB1F7EB0FC"/>
                </w:placeholder>
                <w:temporary/>
                <w:showingPlcHdr/>
                <w15:appearance w15:val="hidden"/>
              </w:sdtPr>
              <w:sdtEndPr/>
              <w:sdtContent>
                <w:r w:rsidR="005C6250" w:rsidRPr="00D60069"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5C6250" w:rsidRPr="00D60069" w:rsidRDefault="005C6250" w:rsidP="00D60069"/>
        </w:tc>
        <w:tc>
          <w:tcPr>
            <w:tcW w:w="1779" w:type="dxa"/>
          </w:tcPr>
          <w:p w14:paraId="6512C7A5" w14:textId="77777777" w:rsidR="005C6250" w:rsidRPr="00D60069" w:rsidRDefault="005C6250" w:rsidP="00D60069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1C81F1F7" w14:textId="77777777" w:rsidR="005C6250" w:rsidRPr="00D60069" w:rsidRDefault="005C6250" w:rsidP="00D60069"/>
        </w:tc>
      </w:tr>
      <w:tr w:rsidR="005C6250" w:rsidRPr="00D60069" w14:paraId="2B05A67F" w14:textId="77777777" w:rsidTr="00A93FFD">
        <w:tc>
          <w:tcPr>
            <w:tcW w:w="5130" w:type="dxa"/>
          </w:tcPr>
          <w:p w14:paraId="7EE803E9" w14:textId="77777777" w:rsidR="005C6250" w:rsidRDefault="005C6250" w:rsidP="005C6250">
            <w:r w:rsidRPr="00235EF8">
              <w:rPr>
                <w:u w:val="single"/>
              </w:rPr>
              <w:t>Members</w:t>
            </w:r>
            <w:r>
              <w:t>:</w:t>
            </w:r>
          </w:p>
          <w:p w14:paraId="25EB096B" w14:textId="3FD3D1BC" w:rsidR="005C6250" w:rsidRDefault="00E04087" w:rsidP="00E04087">
            <w:pPr>
              <w:ind w:right="-450"/>
            </w:pPr>
            <w:r>
              <w:t>Dr.</w:t>
            </w:r>
            <w:r w:rsidR="005C6250">
              <w:t xml:space="preserve"> </w:t>
            </w:r>
            <w:r>
              <w:t>Arif Al Hammadi (CEO-Committee Head</w:t>
            </w:r>
            <w:r w:rsidR="005C6250">
              <w:t>)</w:t>
            </w:r>
          </w:p>
          <w:p w14:paraId="44D50671" w14:textId="57714A57" w:rsidR="005C6250" w:rsidRDefault="00E04087" w:rsidP="00E04087">
            <w:pPr>
              <w:ind w:right="-450"/>
              <w:rPr>
                <w:color w:val="1F497D"/>
              </w:rPr>
            </w:pPr>
            <w:r>
              <w:t xml:space="preserve">Mr. Ahmed Al </w:t>
            </w:r>
            <w:proofErr w:type="spellStart"/>
            <w:r>
              <w:t>Neyadi</w:t>
            </w:r>
            <w:proofErr w:type="spellEnd"/>
            <w:r>
              <w:t xml:space="preserve"> (COO- Deputy</w:t>
            </w:r>
            <w:r w:rsidR="005C6250">
              <w:rPr>
                <w:color w:val="1F497D"/>
              </w:rPr>
              <w:t>)</w:t>
            </w:r>
          </w:p>
          <w:p w14:paraId="2C2C7152" w14:textId="19D5C638" w:rsidR="005C6250" w:rsidRDefault="00E04087" w:rsidP="00E04087">
            <w:pPr>
              <w:ind w:right="-450"/>
            </w:pPr>
            <w:r>
              <w:t xml:space="preserve">Mr. </w:t>
            </w:r>
            <w:proofErr w:type="spellStart"/>
            <w:r>
              <w:t>Ebrahim</w:t>
            </w:r>
            <w:proofErr w:type="spellEnd"/>
            <w:r>
              <w:t xml:space="preserve"> </w:t>
            </w:r>
            <w:proofErr w:type="spellStart"/>
            <w:r>
              <w:t>Jafar</w:t>
            </w:r>
            <w:proofErr w:type="spellEnd"/>
            <w:r>
              <w:t xml:space="preserve"> </w:t>
            </w:r>
            <w:proofErr w:type="spellStart"/>
            <w:r>
              <w:t>Alahmed</w:t>
            </w:r>
            <w:proofErr w:type="spellEnd"/>
            <w:r>
              <w:t xml:space="preserve"> (Member) </w:t>
            </w:r>
          </w:p>
          <w:p w14:paraId="39221F4C" w14:textId="050FE6FC" w:rsidR="00B160A1" w:rsidRDefault="00B160A1" w:rsidP="00E04087">
            <w:pPr>
              <w:ind w:right="-450"/>
            </w:pPr>
            <w:r>
              <w:t>Dr. Sami Bashir</w:t>
            </w:r>
          </w:p>
          <w:p w14:paraId="73119F79" w14:textId="726B1D73" w:rsidR="00E04087" w:rsidRDefault="00E04087" w:rsidP="00E04087">
            <w:pPr>
              <w:ind w:right="-450"/>
            </w:pPr>
            <w:r>
              <w:t>Mr. Hesham Salem (Member)</w:t>
            </w:r>
          </w:p>
          <w:p w14:paraId="4233560A" w14:textId="77777777" w:rsidR="00AC1EFB" w:rsidRDefault="00AC1EFB" w:rsidP="005C6250"/>
          <w:p w14:paraId="3A2625B6" w14:textId="1399BAC5" w:rsidR="005C6250" w:rsidRDefault="005C6250" w:rsidP="005C6250">
            <w:pPr>
              <w:pStyle w:val="Heading2"/>
              <w:outlineLvl w:val="1"/>
            </w:pPr>
            <w:r>
              <w:t>Absent:</w:t>
            </w:r>
          </w:p>
          <w:p w14:paraId="54762D60" w14:textId="77777777" w:rsidR="00B160A1" w:rsidRDefault="00B160A1" w:rsidP="00B160A1">
            <w:pPr>
              <w:ind w:right="-450"/>
            </w:pPr>
            <w:r>
              <w:t xml:space="preserve">Mr. Osama Al </w:t>
            </w:r>
            <w:proofErr w:type="spellStart"/>
            <w:r>
              <w:t>Najar</w:t>
            </w:r>
            <w:proofErr w:type="spellEnd"/>
            <w:r>
              <w:t xml:space="preserve"> (Member)</w:t>
            </w:r>
          </w:p>
          <w:p w14:paraId="178103A4" w14:textId="77777777" w:rsidR="00B160A1" w:rsidRDefault="00B160A1" w:rsidP="00B160A1">
            <w:pPr>
              <w:ind w:right="-990"/>
            </w:pPr>
            <w:r w:rsidRPr="00A93FFD">
              <w:t xml:space="preserve">Dr. Steve </w:t>
            </w:r>
            <w:proofErr w:type="spellStart"/>
            <w:r w:rsidRPr="00A93FFD">
              <w:t>Steve</w:t>
            </w:r>
            <w:proofErr w:type="spellEnd"/>
            <w:r w:rsidRPr="00A93FFD">
              <w:t xml:space="preserve"> Griffiths </w:t>
            </w:r>
            <w:r>
              <w:t xml:space="preserve"> (SVP- Research and Development)</w:t>
            </w:r>
          </w:p>
          <w:p w14:paraId="46788497" w14:textId="76F89983" w:rsidR="00B160A1" w:rsidRPr="00D60069" w:rsidRDefault="00B160A1" w:rsidP="005C6250">
            <w:pPr>
              <w:pStyle w:val="Heading2"/>
              <w:outlineLvl w:val="1"/>
            </w:pPr>
          </w:p>
        </w:tc>
        <w:tc>
          <w:tcPr>
            <w:tcW w:w="3184" w:type="dxa"/>
          </w:tcPr>
          <w:p w14:paraId="4C926A20" w14:textId="77777777" w:rsidR="005C6250" w:rsidRDefault="005C6250" w:rsidP="00D60069"/>
          <w:p w14:paraId="18836F39" w14:textId="0894E574" w:rsidR="00B160A1" w:rsidRDefault="00B160A1" w:rsidP="00D60069"/>
          <w:p w14:paraId="1A6FB9E3" w14:textId="77777777" w:rsidR="00B160A1" w:rsidRPr="00B160A1" w:rsidRDefault="00B160A1" w:rsidP="00B160A1"/>
          <w:p w14:paraId="3121AE62" w14:textId="77777777" w:rsidR="00B160A1" w:rsidRPr="00B160A1" w:rsidRDefault="00B160A1" w:rsidP="00B160A1"/>
          <w:p w14:paraId="4D8D0186" w14:textId="77777777" w:rsidR="00B160A1" w:rsidRPr="00B160A1" w:rsidRDefault="00B160A1" w:rsidP="00B160A1"/>
          <w:p w14:paraId="16CF7421" w14:textId="77777777" w:rsidR="00B160A1" w:rsidRPr="00B160A1" w:rsidRDefault="00B160A1" w:rsidP="00B160A1"/>
          <w:p w14:paraId="2C57EE3B" w14:textId="77777777" w:rsidR="00B160A1" w:rsidRPr="00B160A1" w:rsidRDefault="00B160A1" w:rsidP="00B160A1"/>
          <w:p w14:paraId="53335959" w14:textId="445B2447" w:rsidR="00B160A1" w:rsidRDefault="00B160A1" w:rsidP="00B160A1"/>
          <w:p w14:paraId="778B7F46" w14:textId="33D87F55" w:rsidR="00B160A1" w:rsidRPr="00B160A1" w:rsidRDefault="00B160A1" w:rsidP="00B160A1">
            <w:pPr>
              <w:ind w:right="-450"/>
            </w:pPr>
          </w:p>
        </w:tc>
        <w:tc>
          <w:tcPr>
            <w:tcW w:w="1779" w:type="dxa"/>
          </w:tcPr>
          <w:p w14:paraId="054E936F" w14:textId="77777777" w:rsidR="005C6250" w:rsidRPr="00D60069" w:rsidRDefault="005C6250" w:rsidP="00D60069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327AC5DE" w14:textId="77777777" w:rsidR="005C6250" w:rsidRPr="00D60069" w:rsidRDefault="005C6250" w:rsidP="00D60069"/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D6006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D60069" w:rsidRDefault="002B2D13" w:rsidP="00A93FFD">
            <w:pPr>
              <w:ind w:right="-270"/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D60069" w:rsidRDefault="002B2D13" w:rsidP="005C6250"/>
        </w:tc>
      </w:tr>
    </w:tbl>
    <w:sdt>
      <w:sdtPr>
        <w:id w:val="-2901889"/>
        <w:placeholder>
          <w:docPart w:val="D92843AA0A2445489F82570C5F8195DD"/>
        </w:placeholder>
        <w:temporary/>
        <w:showingPlcHdr/>
        <w15:appearance w15:val="hidden"/>
      </w:sdtPr>
      <w:sdtEndPr/>
      <w:sdtContent>
        <w:p w14:paraId="619B87CE" w14:textId="77777777" w:rsidR="002B2D13" w:rsidRPr="00D60069" w:rsidRDefault="006344A8">
          <w:pPr>
            <w:pStyle w:val="Heading1"/>
          </w:pPr>
          <w:r w:rsidRPr="00D60069"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62F50A48" w14:textId="77777777" w:rsidTr="00D62E01">
        <w:tc>
          <w:tcPr>
            <w:tcW w:w="1620" w:type="dxa"/>
          </w:tcPr>
          <w:p w14:paraId="26B5DA01" w14:textId="30ED3713" w:rsidR="002B2D13" w:rsidRPr="00D60069" w:rsidRDefault="00CB0BE3">
            <w:pPr>
              <w:pStyle w:val="Heading2"/>
            </w:pPr>
            <w:bookmarkStart w:id="0" w:name="MinuteItems"/>
            <w:bookmarkStart w:id="1" w:name="MinuteTopicSection"/>
            <w:bookmarkEnd w:id="0"/>
            <w:r w:rsidRPr="00CB0BE3">
              <w:rPr>
                <w:rFonts w:asciiTheme="minorHAnsi" w:eastAsiaTheme="minorEastAsia" w:hAnsiTheme="minorHAnsi" w:cs="Times New Roman"/>
                <w:bCs w:val="0"/>
                <w:iCs w:val="0"/>
                <w:color w:val="FF0000"/>
                <w:szCs w:val="19"/>
              </w:rPr>
              <w:t>Agenda Items</w:t>
            </w:r>
            <w:r>
              <w:t xml:space="preserve"> </w:t>
            </w:r>
          </w:p>
        </w:tc>
        <w:tc>
          <w:tcPr>
            <w:tcW w:w="4970" w:type="dxa"/>
          </w:tcPr>
          <w:p w14:paraId="290C2C20" w14:textId="77777777" w:rsidR="002B2D13" w:rsidRPr="00D60069" w:rsidRDefault="002B2D13" w:rsidP="00CB0BE3">
            <w:pPr>
              <w:spacing w:before="0" w:after="0"/>
              <w:ind w:left="720"/>
            </w:pPr>
          </w:p>
        </w:tc>
        <w:tc>
          <w:tcPr>
            <w:tcW w:w="1324" w:type="dxa"/>
          </w:tcPr>
          <w:p w14:paraId="53059267" w14:textId="54C03643" w:rsidR="002B2D13" w:rsidRPr="00D60069" w:rsidRDefault="002B2D13" w:rsidP="007C1693">
            <w:pPr>
              <w:pStyle w:val="Heading2"/>
              <w:ind w:left="160"/>
            </w:pPr>
          </w:p>
        </w:tc>
        <w:tc>
          <w:tcPr>
            <w:tcW w:w="2310" w:type="dxa"/>
          </w:tcPr>
          <w:p w14:paraId="17CE5DE6" w14:textId="17669072" w:rsidR="002B2D13" w:rsidRPr="00D60069" w:rsidRDefault="002B2D13" w:rsidP="00D84052"/>
        </w:tc>
      </w:tr>
    </w:tbl>
    <w:bookmarkEnd w:id="1"/>
    <w:p w14:paraId="74501DDF" w14:textId="77777777" w:rsidR="00B160A1" w:rsidRPr="00B160A1" w:rsidRDefault="00B160A1" w:rsidP="00B160A1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F497D"/>
          <w:sz w:val="24"/>
          <w:szCs w:val="24"/>
        </w:rPr>
      </w:pPr>
      <w:proofErr w:type="spellStart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Techstars</w:t>
      </w:r>
      <w:proofErr w:type="spellEnd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 xml:space="preserve"> Update (20 </w:t>
      </w:r>
      <w:proofErr w:type="spellStart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mins</w:t>
      </w:r>
      <w:proofErr w:type="spellEnd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)</w:t>
      </w:r>
    </w:p>
    <w:p w14:paraId="4096F99C" w14:textId="77777777" w:rsidR="00B160A1" w:rsidRPr="00B160A1" w:rsidRDefault="00B160A1" w:rsidP="00B160A1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F497D"/>
          <w:sz w:val="24"/>
          <w:szCs w:val="24"/>
        </w:rPr>
      </w:pPr>
      <w:r w:rsidRPr="00B160A1">
        <w:rPr>
          <w:rFonts w:ascii="Calibri" w:eastAsia="Times New Roman" w:hAnsi="Calibri" w:cs="Calibri"/>
          <w:color w:val="1F497D"/>
          <w:sz w:val="24"/>
          <w:szCs w:val="24"/>
        </w:rPr>
        <w:t>Labs Commercialization Update (15mins)</w:t>
      </w:r>
    </w:p>
    <w:p w14:paraId="7AF2AA6A" w14:textId="77777777" w:rsidR="00B160A1" w:rsidRPr="00B160A1" w:rsidRDefault="00B160A1" w:rsidP="00B160A1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F497D"/>
          <w:sz w:val="24"/>
          <w:szCs w:val="24"/>
        </w:rPr>
      </w:pPr>
      <w:r w:rsidRPr="00B160A1">
        <w:rPr>
          <w:rFonts w:ascii="Calibri" w:eastAsia="Times New Roman" w:hAnsi="Calibri" w:cs="Calibri"/>
          <w:color w:val="1F497D"/>
          <w:sz w:val="24"/>
          <w:szCs w:val="24"/>
        </w:rPr>
        <w:t xml:space="preserve">BlackRock &amp; JP Morgan – Endowment update (10 </w:t>
      </w:r>
      <w:proofErr w:type="spellStart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mins</w:t>
      </w:r>
      <w:proofErr w:type="spellEnd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)</w:t>
      </w:r>
    </w:p>
    <w:p w14:paraId="4A808F0E" w14:textId="77777777" w:rsidR="00B160A1" w:rsidRPr="00B160A1" w:rsidRDefault="00B160A1" w:rsidP="00B160A1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F497D"/>
          <w:sz w:val="24"/>
          <w:szCs w:val="24"/>
        </w:rPr>
      </w:pPr>
      <w:r w:rsidRPr="00B160A1">
        <w:rPr>
          <w:rFonts w:ascii="Calibri" w:eastAsia="Times New Roman" w:hAnsi="Calibri" w:cs="Calibri"/>
          <w:color w:val="1F497D"/>
          <w:sz w:val="24"/>
          <w:szCs w:val="24"/>
        </w:rPr>
        <w:t xml:space="preserve">Any Other Business (15 </w:t>
      </w:r>
      <w:proofErr w:type="spellStart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mins</w:t>
      </w:r>
      <w:proofErr w:type="spellEnd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>)</w:t>
      </w:r>
    </w:p>
    <w:p w14:paraId="111A8244" w14:textId="77777777" w:rsidR="002B2D13" w:rsidRPr="0091543B" w:rsidRDefault="005C07DB">
      <w:pPr>
        <w:pStyle w:val="Heading1"/>
        <w:rPr>
          <w:sz w:val="20"/>
          <w:szCs w:val="20"/>
        </w:rPr>
      </w:pPr>
      <w:sdt>
        <w:sdtPr>
          <w:rPr>
            <w:sz w:val="20"/>
            <w:szCs w:val="20"/>
          </w:rPr>
          <w:id w:val="-1794281877"/>
          <w:placeholder>
            <w:docPart w:val="E2EA6ECA1DA34640BFED1E413637C351"/>
          </w:placeholder>
          <w:temporary/>
          <w:showingPlcHdr/>
          <w15:appearance w15:val="hidden"/>
        </w:sdtPr>
        <w:sdtEndPr/>
        <w:sdtContent>
          <w:r w:rsidR="006344A8" w:rsidRPr="0091543B">
            <w:rPr>
              <w:sz w:val="20"/>
              <w:szCs w:val="20"/>
            </w:rPr>
            <w:t>Other Information</w:t>
          </w:r>
        </w:sdtContent>
      </w:sdt>
    </w:p>
    <w:p w14:paraId="41041F74" w14:textId="7603A9E4" w:rsidR="002B2D13" w:rsidRPr="0007525D" w:rsidRDefault="00B160A1" w:rsidP="00B160A1">
      <w:pPr>
        <w:pStyle w:val="Heading4"/>
        <w:rPr>
          <w:color w:val="FF0000"/>
        </w:rPr>
      </w:pPr>
      <w:r>
        <w:rPr>
          <w:color w:val="FF0000"/>
        </w:rPr>
        <w:t xml:space="preserve">Action </w:t>
      </w:r>
      <w:proofErr w:type="gramStart"/>
      <w:r>
        <w:rPr>
          <w:color w:val="FF0000"/>
        </w:rPr>
        <w:t xml:space="preserve">Points </w:t>
      </w:r>
      <w:r w:rsidR="0007525D" w:rsidRPr="0007525D">
        <w:rPr>
          <w:color w:val="FF0000"/>
        </w:rPr>
        <w:t>:</w:t>
      </w:r>
      <w:proofErr w:type="gramEnd"/>
    </w:p>
    <w:p w14:paraId="74F24D82" w14:textId="0E947016" w:rsidR="00280D6E" w:rsidRDefault="00280D6E" w:rsidP="00DE36D5"/>
    <w:p w14:paraId="1D47D6A7" w14:textId="49C22F74" w:rsidR="00B160A1" w:rsidRPr="00B160A1" w:rsidRDefault="00B160A1" w:rsidP="00F8589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1F497D"/>
          <w:sz w:val="24"/>
          <w:szCs w:val="24"/>
        </w:rPr>
      </w:pPr>
      <w:proofErr w:type="spellStart"/>
      <w:r w:rsidRPr="00B160A1">
        <w:rPr>
          <w:rFonts w:ascii="Calibri" w:eastAsia="Times New Roman" w:hAnsi="Calibri" w:cs="Calibri"/>
          <w:b/>
          <w:bCs/>
          <w:color w:val="1F497D"/>
          <w:sz w:val="24"/>
          <w:szCs w:val="24"/>
        </w:rPr>
        <w:t>Techstars</w:t>
      </w:r>
      <w:proofErr w:type="spellEnd"/>
      <w:r w:rsidRPr="00B160A1">
        <w:rPr>
          <w:rFonts w:ascii="Calibri" w:eastAsia="Times New Roman" w:hAnsi="Calibri" w:cs="Calibri"/>
          <w:b/>
          <w:bCs/>
          <w:color w:val="1F497D"/>
          <w:sz w:val="24"/>
          <w:szCs w:val="24"/>
        </w:rPr>
        <w:t xml:space="preserve"> Update: </w:t>
      </w:r>
    </w:p>
    <w:p w14:paraId="17A2F5C9" w14:textId="3AF4DFCA" w:rsidR="00B160A1" w:rsidRPr="00B160A1" w:rsidRDefault="00B160A1" w:rsidP="00B160A1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color w:val="1F497D"/>
          <w:sz w:val="24"/>
          <w:szCs w:val="24"/>
        </w:rPr>
      </w:pPr>
      <w:r>
        <w:rPr>
          <w:rFonts w:ascii="Calibri" w:eastAsia="Times New Roman" w:hAnsi="Calibri" w:cs="Calibri"/>
          <w:color w:val="1F497D"/>
          <w:sz w:val="24"/>
          <w:szCs w:val="24"/>
        </w:rPr>
        <w:t xml:space="preserve">Dr. Sami to increase awareness about the </w:t>
      </w:r>
      <w:proofErr w:type="spellStart"/>
      <w:r>
        <w:rPr>
          <w:rFonts w:ascii="Calibri" w:eastAsia="Times New Roman" w:hAnsi="Calibri" w:cs="Calibri"/>
          <w:color w:val="1F497D"/>
          <w:sz w:val="24"/>
          <w:szCs w:val="24"/>
        </w:rPr>
        <w:t>Techstars</w:t>
      </w:r>
      <w:proofErr w:type="spellEnd"/>
      <w:r>
        <w:rPr>
          <w:rFonts w:ascii="Calibri" w:eastAsia="Times New Roman" w:hAnsi="Calibri" w:cs="Calibri"/>
          <w:color w:val="1F497D"/>
          <w:sz w:val="24"/>
          <w:szCs w:val="24"/>
        </w:rPr>
        <w:t xml:space="preserve"> project between students and faculty by announcements and other activities such as seminars and events</w:t>
      </w:r>
    </w:p>
    <w:p w14:paraId="68029643" w14:textId="011E4714" w:rsidR="00B160A1" w:rsidRPr="00B160A1" w:rsidRDefault="00B160A1" w:rsidP="00F8589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1F497D"/>
          <w:sz w:val="24"/>
          <w:szCs w:val="24"/>
        </w:rPr>
      </w:pPr>
      <w:r w:rsidRPr="00B160A1">
        <w:rPr>
          <w:rFonts w:ascii="Calibri" w:eastAsia="Times New Roman" w:hAnsi="Calibri" w:cs="Calibri"/>
          <w:b/>
          <w:bCs/>
          <w:color w:val="1F497D"/>
          <w:sz w:val="24"/>
          <w:szCs w:val="24"/>
        </w:rPr>
        <w:t xml:space="preserve">Labs Commercialization Update </w:t>
      </w:r>
      <w:r w:rsidR="00F85895">
        <w:rPr>
          <w:rFonts w:ascii="Calibri" w:eastAsia="Times New Roman" w:hAnsi="Calibri" w:cs="Calibri"/>
          <w:b/>
          <w:bCs/>
          <w:color w:val="1F497D"/>
          <w:sz w:val="24"/>
          <w:szCs w:val="24"/>
        </w:rPr>
        <w:t>:</w:t>
      </w:r>
    </w:p>
    <w:p w14:paraId="75DB06B4" w14:textId="7015AD54" w:rsidR="00B160A1" w:rsidRDefault="003B1BD1" w:rsidP="00B160A1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color w:val="1F497D"/>
          <w:sz w:val="24"/>
          <w:szCs w:val="24"/>
        </w:rPr>
      </w:pPr>
      <w:r w:rsidRPr="003B1BD1">
        <w:rPr>
          <w:rFonts w:ascii="Calibri" w:eastAsia="Times New Roman" w:hAnsi="Calibri" w:cs="Calibri"/>
          <w:color w:val="1F497D"/>
          <w:sz w:val="24"/>
          <w:szCs w:val="24"/>
        </w:rPr>
        <w:t xml:space="preserve">Postponing the project for three months was not approved by the committee; Dr. </w:t>
      </w:r>
      <w:proofErr w:type="spellStart"/>
      <w:r w:rsidRPr="003B1BD1">
        <w:rPr>
          <w:rFonts w:ascii="Calibri" w:eastAsia="Times New Roman" w:hAnsi="Calibri" w:cs="Calibri"/>
          <w:color w:val="1F497D"/>
          <w:sz w:val="24"/>
          <w:szCs w:val="24"/>
        </w:rPr>
        <w:t>Arif's</w:t>
      </w:r>
      <w:proofErr w:type="spellEnd"/>
      <w:r w:rsidRPr="003B1BD1">
        <w:rPr>
          <w:rFonts w:ascii="Calibri" w:eastAsia="Times New Roman" w:hAnsi="Calibri" w:cs="Calibri"/>
          <w:color w:val="1F497D"/>
          <w:sz w:val="24"/>
          <w:szCs w:val="24"/>
        </w:rPr>
        <w:t xml:space="preserve"> direction is to work closely with each lab director/engineer to get the required data and launch </w:t>
      </w:r>
      <w:r>
        <w:rPr>
          <w:rFonts w:ascii="Calibri" w:eastAsia="Times New Roman" w:hAnsi="Calibri" w:cs="Calibri"/>
          <w:color w:val="1F497D"/>
          <w:sz w:val="24"/>
          <w:szCs w:val="24"/>
        </w:rPr>
        <w:t>the website and the new company on time.</w:t>
      </w:r>
    </w:p>
    <w:p w14:paraId="76EA43FE" w14:textId="172B8386" w:rsidR="00B160A1" w:rsidRDefault="00B160A1" w:rsidP="00B160A1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color w:val="1F497D"/>
          <w:sz w:val="24"/>
          <w:szCs w:val="24"/>
        </w:rPr>
      </w:pPr>
    </w:p>
    <w:p w14:paraId="7B615FC0" w14:textId="375D24B2" w:rsidR="00B160A1" w:rsidRDefault="00B160A1" w:rsidP="00B160A1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color w:val="1F497D"/>
          <w:sz w:val="24"/>
          <w:szCs w:val="24"/>
        </w:rPr>
      </w:pPr>
    </w:p>
    <w:p w14:paraId="0B558321" w14:textId="77777777" w:rsidR="00B160A1" w:rsidRPr="00B160A1" w:rsidRDefault="00B160A1" w:rsidP="00B160A1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color w:val="1F497D"/>
          <w:sz w:val="24"/>
          <w:szCs w:val="24"/>
        </w:rPr>
      </w:pPr>
    </w:p>
    <w:p w14:paraId="42EF578A" w14:textId="01997E92" w:rsidR="00F85895" w:rsidRPr="00F85895" w:rsidRDefault="00B160A1" w:rsidP="00991AEA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F497D"/>
          <w:sz w:val="24"/>
          <w:szCs w:val="24"/>
        </w:rPr>
      </w:pPr>
      <w:r w:rsidRPr="00F85895">
        <w:rPr>
          <w:rFonts w:ascii="Calibri" w:eastAsia="Times New Roman" w:hAnsi="Calibri" w:cs="Calibri"/>
          <w:b/>
          <w:bCs/>
          <w:color w:val="1F497D"/>
          <w:sz w:val="24"/>
          <w:szCs w:val="24"/>
        </w:rPr>
        <w:t xml:space="preserve">BlackRock &amp; JP Morgan – Endowment update </w:t>
      </w:r>
      <w:r w:rsidR="00F85895">
        <w:rPr>
          <w:rFonts w:ascii="Calibri" w:eastAsia="Times New Roman" w:hAnsi="Calibri" w:cs="Calibri"/>
          <w:b/>
          <w:bCs/>
          <w:color w:val="1F497D"/>
          <w:sz w:val="24"/>
          <w:szCs w:val="24"/>
        </w:rPr>
        <w:t>:</w:t>
      </w:r>
    </w:p>
    <w:p w14:paraId="65F27549" w14:textId="68669858" w:rsidR="003B1BD1" w:rsidRPr="00F85895" w:rsidRDefault="003B1BD1" w:rsidP="00F85895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color w:val="1F497D"/>
          <w:sz w:val="24"/>
          <w:szCs w:val="24"/>
        </w:rPr>
      </w:pPr>
      <w:r w:rsidRPr="00F85895">
        <w:rPr>
          <w:rFonts w:ascii="Calibri" w:eastAsia="Times New Roman" w:hAnsi="Calibri" w:cs="Calibri"/>
          <w:color w:val="1F497D"/>
          <w:sz w:val="24"/>
          <w:szCs w:val="24"/>
        </w:rPr>
        <w:t>Mr. Ahmed is satisfied with the communication opened with JP Morgan regarding the reporting of investments and asked to open the channel with Black Rock regarding the fund management.</w:t>
      </w:r>
    </w:p>
    <w:p w14:paraId="4BC9B8EA" w14:textId="77777777" w:rsidR="003B1BD1" w:rsidRDefault="003B1BD1" w:rsidP="00B160A1">
      <w:pPr>
        <w:pStyle w:val="Heading4"/>
        <w:rPr>
          <w:rFonts w:ascii="Calibri" w:eastAsia="Times New Roman" w:hAnsi="Calibri" w:cs="Calibri"/>
          <w:b w:val="0"/>
          <w:color w:val="1F497D"/>
          <w:sz w:val="24"/>
          <w:szCs w:val="24"/>
        </w:rPr>
      </w:pPr>
    </w:p>
    <w:p w14:paraId="29573D22" w14:textId="03907F68" w:rsidR="002B2D13" w:rsidRDefault="00B160A1" w:rsidP="00F85895">
      <w:pPr>
        <w:pStyle w:val="Heading4"/>
        <w:rPr>
          <w:rFonts w:ascii="Calibri" w:eastAsia="Times New Roman" w:hAnsi="Calibri" w:cs="Calibri"/>
          <w:color w:val="1F497D"/>
          <w:sz w:val="24"/>
          <w:szCs w:val="24"/>
        </w:rPr>
      </w:pPr>
      <w:r>
        <w:rPr>
          <w:rFonts w:ascii="Calibri" w:eastAsia="Times New Roman" w:hAnsi="Calibri" w:cs="Calibri"/>
          <w:color w:val="1F497D"/>
          <w:sz w:val="24"/>
          <w:szCs w:val="24"/>
        </w:rPr>
        <w:t xml:space="preserve">      4- </w:t>
      </w:r>
      <w:r w:rsidRPr="00B160A1">
        <w:rPr>
          <w:rFonts w:ascii="Calibri" w:eastAsia="Times New Roman" w:hAnsi="Calibri" w:cs="Calibri"/>
          <w:color w:val="1F497D"/>
          <w:sz w:val="24"/>
          <w:szCs w:val="24"/>
        </w:rPr>
        <w:t xml:space="preserve">Any Other </w:t>
      </w:r>
      <w:proofErr w:type="gramStart"/>
      <w:r w:rsidRPr="00B160A1">
        <w:rPr>
          <w:rFonts w:ascii="Calibri" w:eastAsia="Times New Roman" w:hAnsi="Calibri" w:cs="Calibri"/>
          <w:color w:val="1F497D"/>
          <w:sz w:val="24"/>
          <w:szCs w:val="24"/>
        </w:rPr>
        <w:t xml:space="preserve">Business </w:t>
      </w:r>
      <w:r w:rsidR="00F85895">
        <w:rPr>
          <w:rFonts w:ascii="Calibri" w:eastAsia="Times New Roman" w:hAnsi="Calibri" w:cs="Calibri"/>
          <w:color w:val="1F497D"/>
          <w:sz w:val="24"/>
          <w:szCs w:val="24"/>
        </w:rPr>
        <w:t>:</w:t>
      </w:r>
      <w:proofErr w:type="gramEnd"/>
    </w:p>
    <w:p w14:paraId="2D7BA7AF" w14:textId="303D64AC" w:rsidR="005B617E" w:rsidRPr="00F85895" w:rsidRDefault="003B1BD1" w:rsidP="00F85895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1F497D"/>
          <w:sz w:val="24"/>
          <w:szCs w:val="24"/>
        </w:rPr>
      </w:pPr>
      <w:r w:rsidRPr="00F85895">
        <w:rPr>
          <w:rFonts w:eastAsia="Times New Roman" w:cs="Calibri"/>
          <w:color w:val="1F497D"/>
          <w:sz w:val="24"/>
          <w:szCs w:val="24"/>
        </w:rPr>
        <w:t xml:space="preserve">Dr. </w:t>
      </w:r>
      <w:proofErr w:type="spellStart"/>
      <w:r w:rsidRPr="00F85895">
        <w:rPr>
          <w:rFonts w:eastAsia="Times New Roman" w:cs="Calibri"/>
          <w:color w:val="1F497D"/>
          <w:sz w:val="24"/>
          <w:szCs w:val="24"/>
        </w:rPr>
        <w:t>Arif</w:t>
      </w:r>
      <w:proofErr w:type="spellEnd"/>
      <w:r w:rsidRPr="00F85895">
        <w:rPr>
          <w:rFonts w:eastAsia="Times New Roman" w:cs="Calibri"/>
          <w:color w:val="1F497D"/>
          <w:sz w:val="24"/>
          <w:szCs w:val="24"/>
        </w:rPr>
        <w:t xml:space="preserve"> and Mr. Ahmed agreed to start licensing the new KUEC project</w:t>
      </w:r>
      <w:r w:rsidR="00F85895">
        <w:rPr>
          <w:rFonts w:eastAsia="Times New Roman" w:cs="Calibri"/>
          <w:color w:val="1F497D"/>
          <w:sz w:val="24"/>
          <w:szCs w:val="24"/>
        </w:rPr>
        <w:t>s</w:t>
      </w:r>
      <w:r w:rsidRPr="00F85895">
        <w:rPr>
          <w:rFonts w:eastAsia="Times New Roman" w:cs="Calibri"/>
          <w:color w:val="1F497D"/>
          <w:sz w:val="24"/>
          <w:szCs w:val="24"/>
        </w:rPr>
        <w:t xml:space="preserve"> developed by the faculties; Mr. Ahmed will review the shortlisted companies proposed by the committee.</w:t>
      </w:r>
    </w:p>
    <w:p w14:paraId="682CD9D9" w14:textId="1A8AB393" w:rsidR="00F85895" w:rsidRPr="00F85895" w:rsidRDefault="00F85895" w:rsidP="00F85895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1F497D"/>
          <w:sz w:val="24"/>
          <w:szCs w:val="24"/>
        </w:rPr>
      </w:pPr>
      <w:r>
        <w:rPr>
          <w:rFonts w:eastAsia="Times New Roman" w:cs="Calibri"/>
          <w:color w:val="1F497D"/>
          <w:sz w:val="24"/>
          <w:szCs w:val="24"/>
        </w:rPr>
        <w:t xml:space="preserve">Tax declaration for new </w:t>
      </w:r>
      <w:proofErr w:type="gramStart"/>
      <w:r>
        <w:rPr>
          <w:rFonts w:eastAsia="Times New Roman" w:cs="Calibri"/>
          <w:color w:val="1F497D"/>
          <w:sz w:val="24"/>
          <w:szCs w:val="24"/>
        </w:rPr>
        <w:t>investments :</w:t>
      </w:r>
      <w:proofErr w:type="gramEnd"/>
      <w:r>
        <w:rPr>
          <w:rFonts w:eastAsia="Times New Roman" w:cs="Calibri"/>
          <w:color w:val="1F497D"/>
          <w:sz w:val="24"/>
          <w:szCs w:val="24"/>
        </w:rPr>
        <w:t xml:space="preserve"> Mr. Ahmed will check the </w:t>
      </w:r>
      <w:proofErr w:type="spellStart"/>
      <w:r>
        <w:rPr>
          <w:rFonts w:eastAsia="Times New Roman" w:cs="Calibri"/>
          <w:color w:val="1F497D"/>
          <w:sz w:val="24"/>
          <w:szCs w:val="24"/>
        </w:rPr>
        <w:t>requirments</w:t>
      </w:r>
      <w:proofErr w:type="spellEnd"/>
      <w:r>
        <w:rPr>
          <w:rFonts w:eastAsia="Times New Roman" w:cs="Calibri"/>
          <w:color w:val="1F497D"/>
          <w:sz w:val="24"/>
          <w:szCs w:val="24"/>
        </w:rPr>
        <w:t xml:space="preserve"> and advise the right action.</w:t>
      </w:r>
      <w:bookmarkStart w:id="2" w:name="_GoBack"/>
      <w:bookmarkEnd w:id="2"/>
    </w:p>
    <w:sectPr w:rsidR="00F85895" w:rsidRPr="00F85895" w:rsidSect="00C35860">
      <w:footerReference w:type="default" r:id="rId8"/>
      <w:type w:val="continuous"/>
      <w:pgSz w:w="12240" w:h="15840" w:code="1"/>
      <w:pgMar w:top="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9221A4" w14:textId="77777777" w:rsidR="005C07DB" w:rsidRDefault="005C07DB">
      <w:pPr>
        <w:spacing w:before="0" w:after="0"/>
      </w:pPr>
      <w:r>
        <w:separator/>
      </w:r>
    </w:p>
  </w:endnote>
  <w:endnote w:type="continuationSeparator" w:id="0">
    <w:p w14:paraId="2485D3F5" w14:textId="77777777" w:rsidR="005C07DB" w:rsidRDefault="005C07D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7C321EDC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58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63DE6B" w14:textId="77777777" w:rsidR="005C07DB" w:rsidRDefault="005C07DB">
      <w:pPr>
        <w:spacing w:before="0" w:after="0"/>
      </w:pPr>
      <w:r>
        <w:separator/>
      </w:r>
    </w:p>
  </w:footnote>
  <w:footnote w:type="continuationSeparator" w:id="0">
    <w:p w14:paraId="2E6DB7B7" w14:textId="77777777" w:rsidR="005C07DB" w:rsidRDefault="005C07D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61E4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CA226D4"/>
    <w:multiLevelType w:val="hybridMultilevel"/>
    <w:tmpl w:val="A84861B8"/>
    <w:lvl w:ilvl="0" w:tplc="10062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074E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C50E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D3BD9"/>
    <w:multiLevelType w:val="hybridMultilevel"/>
    <w:tmpl w:val="09741A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B476C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A0061"/>
    <w:multiLevelType w:val="multilevel"/>
    <w:tmpl w:val="14B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0254A"/>
    <w:multiLevelType w:val="hybridMultilevel"/>
    <w:tmpl w:val="E9FC0C50"/>
    <w:lvl w:ilvl="0" w:tplc="49C8D1EC">
      <w:start w:val="1"/>
      <w:numFmt w:val="decimal"/>
      <w:lvlText w:val="%1-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9" w15:restartNumberingAfterBreak="0">
    <w:nsid w:val="4C3B3E14"/>
    <w:multiLevelType w:val="hybridMultilevel"/>
    <w:tmpl w:val="94D6659A"/>
    <w:lvl w:ilvl="0" w:tplc="8ED627E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15783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82E30"/>
    <w:multiLevelType w:val="hybridMultilevel"/>
    <w:tmpl w:val="4524C6DA"/>
    <w:lvl w:ilvl="0" w:tplc="155CCF9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B884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CA0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3EB0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D0AB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6EC1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38F7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5AAB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D4B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83519"/>
    <w:multiLevelType w:val="hybridMultilevel"/>
    <w:tmpl w:val="15A81136"/>
    <w:lvl w:ilvl="0" w:tplc="62721E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44D25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E1DE4"/>
    <w:multiLevelType w:val="hybridMultilevel"/>
    <w:tmpl w:val="DD5007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E3A0F"/>
    <w:multiLevelType w:val="hybridMultilevel"/>
    <w:tmpl w:val="D34CAF34"/>
    <w:lvl w:ilvl="0" w:tplc="C3CA9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16AE7"/>
    <w:multiLevelType w:val="hybridMultilevel"/>
    <w:tmpl w:val="4BC06FE6"/>
    <w:lvl w:ilvl="0" w:tplc="438829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D2144C"/>
    <w:multiLevelType w:val="hybridMultilevel"/>
    <w:tmpl w:val="192C33EA"/>
    <w:lvl w:ilvl="0" w:tplc="17207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0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822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B454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2AE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81F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F6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EE0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089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8A015A"/>
    <w:multiLevelType w:val="multilevel"/>
    <w:tmpl w:val="14B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0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</w:num>
  <w:num w:numId="11">
    <w:abstractNumId w:val="5"/>
  </w:num>
  <w:num w:numId="12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7"/>
  </w:num>
  <w:num w:numId="16">
    <w:abstractNumId w:val="4"/>
  </w:num>
  <w:num w:numId="17">
    <w:abstractNumId w:val="9"/>
  </w:num>
  <w:num w:numId="18">
    <w:abstractNumId w:val="6"/>
  </w:num>
  <w:num w:numId="19">
    <w:abstractNumId w:val="13"/>
  </w:num>
  <w:num w:numId="20">
    <w:abstractNumId w:val="10"/>
  </w:num>
  <w:num w:numId="21">
    <w:abstractNumId w:val="2"/>
  </w:num>
  <w:num w:numId="22">
    <w:abstractNumId w:val="12"/>
  </w:num>
  <w:num w:numId="23">
    <w:abstractNumId w:val="15"/>
  </w:num>
  <w:num w:numId="24">
    <w:abstractNumId w:val="16"/>
  </w:num>
  <w:num w:numId="25">
    <w:abstractNumId w:val="19"/>
  </w:num>
  <w:num w:numId="26">
    <w:abstractNumId w:val="7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6487A"/>
    <w:rsid w:val="0007525D"/>
    <w:rsid w:val="000862D0"/>
    <w:rsid w:val="00092238"/>
    <w:rsid w:val="000C3FFB"/>
    <w:rsid w:val="00110ED1"/>
    <w:rsid w:val="00154EEC"/>
    <w:rsid w:val="001E0877"/>
    <w:rsid w:val="00235EF8"/>
    <w:rsid w:val="00280D6E"/>
    <w:rsid w:val="002912D7"/>
    <w:rsid w:val="002B2D13"/>
    <w:rsid w:val="002E12E2"/>
    <w:rsid w:val="0034721D"/>
    <w:rsid w:val="00362DAF"/>
    <w:rsid w:val="003661F2"/>
    <w:rsid w:val="003B1BD1"/>
    <w:rsid w:val="003D5BF7"/>
    <w:rsid w:val="003F257D"/>
    <w:rsid w:val="0043232D"/>
    <w:rsid w:val="00433BC4"/>
    <w:rsid w:val="004B327F"/>
    <w:rsid w:val="00590371"/>
    <w:rsid w:val="005A7328"/>
    <w:rsid w:val="005B617E"/>
    <w:rsid w:val="005C07DB"/>
    <w:rsid w:val="005C6250"/>
    <w:rsid w:val="00624C32"/>
    <w:rsid w:val="006344A8"/>
    <w:rsid w:val="006403FA"/>
    <w:rsid w:val="00664F3D"/>
    <w:rsid w:val="006E0F51"/>
    <w:rsid w:val="00734EEC"/>
    <w:rsid w:val="00792192"/>
    <w:rsid w:val="00792650"/>
    <w:rsid w:val="007C1693"/>
    <w:rsid w:val="007E12ED"/>
    <w:rsid w:val="007F04FA"/>
    <w:rsid w:val="00873D29"/>
    <w:rsid w:val="0091543B"/>
    <w:rsid w:val="009A7223"/>
    <w:rsid w:val="00A05AA8"/>
    <w:rsid w:val="00A6171E"/>
    <w:rsid w:val="00A93FFD"/>
    <w:rsid w:val="00AC1EFB"/>
    <w:rsid w:val="00B07AAE"/>
    <w:rsid w:val="00B160A1"/>
    <w:rsid w:val="00BF4930"/>
    <w:rsid w:val="00C10E02"/>
    <w:rsid w:val="00C30F05"/>
    <w:rsid w:val="00C31CF6"/>
    <w:rsid w:val="00C35860"/>
    <w:rsid w:val="00C75CCA"/>
    <w:rsid w:val="00CB0BE3"/>
    <w:rsid w:val="00D141CB"/>
    <w:rsid w:val="00D60069"/>
    <w:rsid w:val="00D62E01"/>
    <w:rsid w:val="00D661EE"/>
    <w:rsid w:val="00D84052"/>
    <w:rsid w:val="00DB77F5"/>
    <w:rsid w:val="00DD7A55"/>
    <w:rsid w:val="00DE36D5"/>
    <w:rsid w:val="00DE49BA"/>
    <w:rsid w:val="00E04087"/>
    <w:rsid w:val="00E048B4"/>
    <w:rsid w:val="00E53B86"/>
    <w:rsid w:val="00EA3B6F"/>
    <w:rsid w:val="00EB6991"/>
    <w:rsid w:val="00F05BA6"/>
    <w:rsid w:val="00F434DD"/>
    <w:rsid w:val="00F605A7"/>
    <w:rsid w:val="00F85895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A12413FA7704E469F7A8951296EC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68830-953A-40EC-85FE-4B63ACC09AF8}"/>
      </w:docPartPr>
      <w:docPartBody>
        <w:p w:rsidR="00586475" w:rsidRDefault="00586475">
          <w:pPr>
            <w:pStyle w:val="EA12413FA7704E469F7A8951296EC666"/>
          </w:pPr>
          <w:r w:rsidRPr="00E048B4">
            <w:t>Meeting called by:</w:t>
          </w:r>
        </w:p>
      </w:docPartBody>
    </w:docPart>
    <w:docPart>
      <w:docPartPr>
        <w:name w:val="2BD255F143514AFA8A1FDB43EE5F9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61305-1DB0-431A-A84D-52BC7800E9BD}"/>
      </w:docPartPr>
      <w:docPartBody>
        <w:p w:rsidR="00586475" w:rsidRDefault="00586475">
          <w:pPr>
            <w:pStyle w:val="2BD255F143514AFA8A1FDB43EE5F9038"/>
          </w:pPr>
          <w:r w:rsidRPr="00E048B4">
            <w:t>Type of meeting:</w:t>
          </w:r>
        </w:p>
      </w:docPartBody>
    </w:docPart>
    <w:docPart>
      <w:docPartPr>
        <w:name w:val="D92843AA0A2445489F82570C5F819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06E3F-DD11-4EE3-B795-0ED2154AF034}"/>
      </w:docPartPr>
      <w:docPartBody>
        <w:p w:rsidR="00586475" w:rsidRDefault="00586475">
          <w:pPr>
            <w:pStyle w:val="D92843AA0A2445489F82570C5F8195DD"/>
          </w:pPr>
          <w:r>
            <w:t>Minutes</w:t>
          </w:r>
        </w:p>
      </w:docPartBody>
    </w:docPart>
    <w:docPart>
      <w:docPartPr>
        <w:name w:val="E2EA6ECA1DA34640BFED1E413637C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7E267-3BC8-4B44-BD97-E24C3609B619}"/>
      </w:docPartPr>
      <w:docPartBody>
        <w:p w:rsidR="00586475" w:rsidRDefault="00586475">
          <w:pPr>
            <w:pStyle w:val="E2EA6ECA1DA34640BFED1E413637C351"/>
          </w:pPr>
          <w:r>
            <w:t>Other Information</w:t>
          </w:r>
        </w:p>
      </w:docPartBody>
    </w:docPart>
    <w:docPart>
      <w:docPartPr>
        <w:name w:val="D4B99E4B18674DD383DF91CB1F7EB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FA994-F1FC-48B8-A8A0-A25A23A1085C}"/>
      </w:docPartPr>
      <w:docPartBody>
        <w:p w:rsidR="00586475" w:rsidRDefault="00586475" w:rsidP="00586475">
          <w:pPr>
            <w:pStyle w:val="D4B99E4B18674DD383DF91CB1F7EB0FC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C0A3E"/>
    <w:rsid w:val="000D3F6D"/>
    <w:rsid w:val="00203B9B"/>
    <w:rsid w:val="00586475"/>
    <w:rsid w:val="006621D7"/>
    <w:rsid w:val="00664A83"/>
    <w:rsid w:val="007F3A10"/>
    <w:rsid w:val="00804C7A"/>
    <w:rsid w:val="009346F7"/>
    <w:rsid w:val="00A9439E"/>
    <w:rsid w:val="00A953A8"/>
    <w:rsid w:val="00D8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2413FA7704E469F7A8951296EC666">
    <w:name w:val="EA12413FA7704E469F7A8951296EC666"/>
  </w:style>
  <w:style w:type="paragraph" w:customStyle="1" w:styleId="2BD255F143514AFA8A1FDB43EE5F9038">
    <w:name w:val="2BD255F143514AFA8A1FDB43EE5F9038"/>
  </w:style>
  <w:style w:type="paragraph" w:customStyle="1" w:styleId="D92843AA0A2445489F82570C5F8195DD">
    <w:name w:val="D92843AA0A2445489F82570C5F8195DD"/>
  </w:style>
  <w:style w:type="paragraph" w:customStyle="1" w:styleId="E2EA6ECA1DA34640BFED1E413637C351">
    <w:name w:val="E2EA6ECA1DA34640BFED1E413637C351"/>
  </w:style>
  <w:style w:type="paragraph" w:customStyle="1" w:styleId="5F7D8A5F0D2149208F64CE196A92217C">
    <w:name w:val="5F7D8A5F0D2149208F64CE196A92217C"/>
  </w:style>
  <w:style w:type="paragraph" w:customStyle="1" w:styleId="E77F58EAD7BB48259B4B9E9AB7A49177">
    <w:name w:val="E77F58EAD7BB48259B4B9E9AB7A49177"/>
  </w:style>
  <w:style w:type="paragraph" w:customStyle="1" w:styleId="256B3A8A7FCD46AFA7E11CCA7341E6F6">
    <w:name w:val="256B3A8A7FCD46AFA7E11CCA7341E6F6"/>
  </w:style>
  <w:style w:type="paragraph" w:customStyle="1" w:styleId="D4B99E4B18674DD383DF91CB1F7EB0FC">
    <w:name w:val="D4B99E4B18674DD383DF91CB1F7EB0FC"/>
    <w:rsid w:val="005864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7B593-E4A5-4187-9972-546745249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20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4</cp:revision>
  <cp:lastPrinted>2018-04-25T12:11:00Z</cp:lastPrinted>
  <dcterms:created xsi:type="dcterms:W3CDTF">2021-11-10T11:21:00Z</dcterms:created>
  <dcterms:modified xsi:type="dcterms:W3CDTF">2021-11-10T11:45:00Z</dcterms:modified>
  <cp:version/>
</cp:coreProperties>
</file>