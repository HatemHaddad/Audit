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2DC90E" w14:textId="7D86F78C" w:rsidR="00DB77F5" w:rsidRDefault="00DB77F5"/>
    <w:p w14:paraId="3DD3B16B" w14:textId="7D4A1D93" w:rsidR="00DB77F5" w:rsidRDefault="00DB77F5"/>
    <w:p w14:paraId="7AC48915" w14:textId="60CBE4FC" w:rsidR="00DB77F5" w:rsidRDefault="00DB77F5"/>
    <w:p w14:paraId="091C8937" w14:textId="77777777" w:rsidR="00DB77F5" w:rsidRDefault="00DB77F5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D60069" w14:paraId="098D7704" w14:textId="77777777" w:rsidTr="001E0877">
        <w:tc>
          <w:tcPr>
            <w:tcW w:w="7650" w:type="dxa"/>
          </w:tcPr>
          <w:p w14:paraId="49193224" w14:textId="07F67E6F" w:rsidR="002B2D13" w:rsidRPr="005C6250" w:rsidRDefault="00E04087">
            <w:pPr>
              <w:pStyle w:val="Title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Khalifa University Enterprises Company Operation Committee Meeting</w:t>
            </w:r>
          </w:p>
        </w:tc>
        <w:tc>
          <w:tcPr>
            <w:tcW w:w="2574" w:type="dxa"/>
            <w:vAlign w:val="bottom"/>
          </w:tcPr>
          <w:p w14:paraId="66A57D25" w14:textId="788578EA" w:rsidR="00D62E01" w:rsidRPr="00D60069" w:rsidRDefault="00F814AF" w:rsidP="00B160A1">
            <w:pPr>
              <w:pStyle w:val="Heading3"/>
            </w:pPr>
            <w:r>
              <w:t>08 Dec</w:t>
            </w:r>
            <w:r w:rsidR="00E04087">
              <w:t xml:space="preserve"> </w:t>
            </w:r>
            <w:r w:rsidR="005C6250">
              <w:t>20</w:t>
            </w:r>
            <w:r w:rsidR="00E04087">
              <w:t>2</w:t>
            </w:r>
            <w:r w:rsidR="00C31CF6">
              <w:t>1</w:t>
            </w:r>
          </w:p>
          <w:p w14:paraId="75BEEE1F" w14:textId="5BF4BFDC" w:rsidR="00D62E01" w:rsidRPr="00D60069" w:rsidRDefault="00A93FFD" w:rsidP="005C6250">
            <w:pPr>
              <w:pStyle w:val="Heading3"/>
            </w:pPr>
            <w:r>
              <w:t>2</w:t>
            </w:r>
            <w:r w:rsidR="00D84052">
              <w:t>-</w:t>
            </w:r>
            <w:r>
              <w:t>3</w:t>
            </w:r>
            <w:r w:rsidR="005C6250">
              <w:t xml:space="preserve"> P.M</w:t>
            </w:r>
          </w:p>
          <w:p w14:paraId="38C21ADE" w14:textId="3049B026" w:rsidR="002B2D13" w:rsidRPr="00D60069" w:rsidRDefault="00E04087" w:rsidP="005C6250">
            <w:pPr>
              <w:pStyle w:val="Heading3"/>
            </w:pPr>
            <w:r>
              <w:t>Virtual meeting</w:t>
            </w:r>
          </w:p>
        </w:tc>
      </w:tr>
    </w:tbl>
    <w:tbl>
      <w:tblPr>
        <w:tblStyle w:val="PlainTable5"/>
        <w:tblW w:w="6557" w:type="pct"/>
        <w:tblInd w:w="-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5130"/>
        <w:gridCol w:w="3184"/>
        <w:gridCol w:w="1779"/>
        <w:gridCol w:w="3315"/>
      </w:tblGrid>
      <w:tr w:rsidR="002B2D13" w:rsidRPr="00D60069" w14:paraId="75ABA889" w14:textId="77777777" w:rsidTr="00A93FFD">
        <w:sdt>
          <w:sdtPr>
            <w:id w:val="834805806"/>
            <w:placeholder>
              <w:docPart w:val="EA12413FA7704E469F7A8951296EC666"/>
            </w:placeholder>
            <w:showingPlcHdr/>
            <w15:appearance w15:val="hidden"/>
          </w:sdtPr>
          <w:sdtEndPr/>
          <w:sdtContent>
            <w:tc>
              <w:tcPr>
                <w:tcW w:w="5130" w:type="dxa"/>
                <w:tcMar>
                  <w:top w:w="144" w:type="dxa"/>
                </w:tcMar>
              </w:tcPr>
              <w:p w14:paraId="131B890E" w14:textId="77777777" w:rsidR="002B2D13" w:rsidRPr="00D60069" w:rsidRDefault="006344A8" w:rsidP="00D60069">
                <w:pPr>
                  <w:pStyle w:val="Heading2"/>
                  <w:outlineLvl w:val="1"/>
                </w:pPr>
                <w:r w:rsidRPr="00D60069">
                  <w:t>Meeting called by:</w:t>
                </w:r>
              </w:p>
            </w:tc>
          </w:sdtContent>
        </w:sdt>
        <w:tc>
          <w:tcPr>
            <w:tcW w:w="3184" w:type="dxa"/>
            <w:tcMar>
              <w:top w:w="144" w:type="dxa"/>
            </w:tcMar>
          </w:tcPr>
          <w:p w14:paraId="2265A532" w14:textId="793E3907" w:rsidR="002B2D13" w:rsidRPr="00D60069" w:rsidRDefault="00E04087" w:rsidP="00AC1EFB">
            <w:pPr>
              <w:ind w:left="180"/>
            </w:pPr>
            <w:r>
              <w:t>Operation</w:t>
            </w:r>
            <w:r w:rsidR="00AC1EFB">
              <w:t xml:space="preserve"> Committee</w:t>
            </w: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2B2D13" w:rsidRPr="00D60069" w:rsidRDefault="00DF4C45" w:rsidP="00D60069">
            <w:pPr>
              <w:pStyle w:val="Heading2"/>
              <w:outlineLvl w:val="1"/>
            </w:pPr>
            <w:sdt>
              <w:sdtPr>
                <w:id w:val="-442851289"/>
                <w:placeholder>
                  <w:docPart w:val="2BD255F143514AFA8A1FDB43EE5F9038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2A59CE85" w:rsidR="002B2D13" w:rsidRPr="00D60069" w:rsidRDefault="00A93FFD" w:rsidP="005C6250">
            <w:r>
              <w:t xml:space="preserve">Weekly </w:t>
            </w:r>
          </w:p>
        </w:tc>
      </w:tr>
      <w:tr w:rsidR="005C6250" w:rsidRPr="00D60069" w14:paraId="402C4F39" w14:textId="77777777" w:rsidTr="00A93FFD">
        <w:tc>
          <w:tcPr>
            <w:tcW w:w="5130" w:type="dxa"/>
          </w:tcPr>
          <w:p w14:paraId="556D7FF0" w14:textId="77777777" w:rsidR="005C6250" w:rsidRPr="00D60069" w:rsidRDefault="00DF4C45" w:rsidP="00D60069">
            <w:pPr>
              <w:pStyle w:val="Heading2"/>
              <w:outlineLvl w:val="1"/>
            </w:pPr>
            <w:sdt>
              <w:sdtPr>
                <w:id w:val="1643469904"/>
                <w:placeholder>
                  <w:docPart w:val="D4B99E4B18674DD383DF91CB1F7EB0FC"/>
                </w:placeholder>
                <w:temporary/>
                <w:showingPlcHdr/>
                <w15:appearance w15:val="hidden"/>
              </w:sdtPr>
              <w:sdtEndPr/>
              <w:sdtContent>
                <w:r w:rsidR="005C6250" w:rsidRPr="00D60069">
                  <w:t>Attendees:</w:t>
                </w:r>
              </w:sdtContent>
            </w:sdt>
          </w:p>
        </w:tc>
        <w:tc>
          <w:tcPr>
            <w:tcW w:w="3184" w:type="dxa"/>
          </w:tcPr>
          <w:p w14:paraId="64D1F0E1" w14:textId="77777777" w:rsidR="005C6250" w:rsidRPr="00D60069" w:rsidRDefault="005C6250" w:rsidP="00D60069"/>
        </w:tc>
        <w:tc>
          <w:tcPr>
            <w:tcW w:w="1779" w:type="dxa"/>
          </w:tcPr>
          <w:p w14:paraId="6512C7A5" w14:textId="77777777" w:rsidR="005C6250" w:rsidRPr="00D60069" w:rsidRDefault="005C6250" w:rsidP="00D60069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1C81F1F7" w14:textId="77777777" w:rsidR="005C6250" w:rsidRPr="00D60069" w:rsidRDefault="005C6250" w:rsidP="00D60069"/>
        </w:tc>
      </w:tr>
      <w:tr w:rsidR="005C6250" w:rsidRPr="00D60069" w14:paraId="2B05A67F" w14:textId="77777777" w:rsidTr="00A93FFD">
        <w:tc>
          <w:tcPr>
            <w:tcW w:w="5130" w:type="dxa"/>
          </w:tcPr>
          <w:p w14:paraId="7EE803E9" w14:textId="7D56757D" w:rsidR="005C6250" w:rsidRDefault="005C6250" w:rsidP="005C6250">
            <w:r w:rsidRPr="00235EF8">
              <w:rPr>
                <w:u w:val="single"/>
              </w:rPr>
              <w:t>Members</w:t>
            </w:r>
            <w:r>
              <w:t>:</w:t>
            </w:r>
          </w:p>
          <w:p w14:paraId="7648803A" w14:textId="77777777" w:rsidR="00F814AF" w:rsidRDefault="00F814AF" w:rsidP="00F814AF">
            <w:pPr>
              <w:ind w:right="-450"/>
            </w:pPr>
            <w:r>
              <w:t xml:space="preserve">Dr. </w:t>
            </w:r>
            <w:proofErr w:type="spellStart"/>
            <w:r>
              <w:t>Arif</w:t>
            </w:r>
            <w:proofErr w:type="spellEnd"/>
            <w:r>
              <w:t xml:space="preserve"> Al </w:t>
            </w:r>
            <w:proofErr w:type="spellStart"/>
            <w:r>
              <w:t>Hammadi</w:t>
            </w:r>
            <w:proofErr w:type="spellEnd"/>
            <w:r>
              <w:t xml:space="preserve"> (CEO-Committee Head)</w:t>
            </w:r>
          </w:p>
          <w:p w14:paraId="44D50671" w14:textId="62C27D64" w:rsidR="005C6250" w:rsidRDefault="00E04087" w:rsidP="00E04087">
            <w:pPr>
              <w:ind w:right="-450"/>
              <w:rPr>
                <w:color w:val="1F497D"/>
              </w:rPr>
            </w:pPr>
            <w:r>
              <w:t xml:space="preserve">Mr. Ahmed Al </w:t>
            </w:r>
            <w:proofErr w:type="spellStart"/>
            <w:r>
              <w:t>Neyadi</w:t>
            </w:r>
            <w:proofErr w:type="spellEnd"/>
            <w:r>
              <w:t xml:space="preserve"> (COO- Deputy</w:t>
            </w:r>
            <w:r w:rsidR="005C6250">
              <w:rPr>
                <w:color w:val="1F497D"/>
              </w:rPr>
              <w:t>)</w:t>
            </w:r>
          </w:p>
          <w:p w14:paraId="2C2C7152" w14:textId="19D5C638" w:rsidR="005C6250" w:rsidRDefault="00E04087" w:rsidP="00E04087">
            <w:pPr>
              <w:ind w:right="-450"/>
            </w:pPr>
            <w:r>
              <w:t xml:space="preserve">Mr. </w:t>
            </w:r>
            <w:proofErr w:type="spellStart"/>
            <w:r>
              <w:t>Ebrahim</w:t>
            </w:r>
            <w:proofErr w:type="spellEnd"/>
            <w:r>
              <w:t xml:space="preserve"> </w:t>
            </w:r>
            <w:proofErr w:type="spellStart"/>
            <w:r>
              <w:t>Jafar</w:t>
            </w:r>
            <w:proofErr w:type="spellEnd"/>
            <w:r>
              <w:t xml:space="preserve"> </w:t>
            </w:r>
            <w:proofErr w:type="spellStart"/>
            <w:r>
              <w:t>Alahmed</w:t>
            </w:r>
            <w:proofErr w:type="spellEnd"/>
            <w:r>
              <w:t xml:space="preserve"> (Member) </w:t>
            </w:r>
          </w:p>
          <w:p w14:paraId="39221F4C" w14:textId="20219479" w:rsidR="00B160A1" w:rsidRDefault="00B160A1" w:rsidP="00E04087">
            <w:pPr>
              <w:ind w:right="-450"/>
            </w:pPr>
            <w:r>
              <w:t>Dr. Sami Bashir</w:t>
            </w:r>
            <w:r w:rsidR="00474764">
              <w:t xml:space="preserve"> (Member)</w:t>
            </w:r>
          </w:p>
          <w:p w14:paraId="73119F79" w14:textId="726B1D73" w:rsidR="00E04087" w:rsidRDefault="00E04087" w:rsidP="00E04087">
            <w:pPr>
              <w:ind w:right="-450"/>
            </w:pPr>
            <w:r>
              <w:t>Mr. Hesham Salem (Member)</w:t>
            </w:r>
          </w:p>
          <w:p w14:paraId="4233560A" w14:textId="77777777" w:rsidR="00AC1EFB" w:rsidRDefault="00AC1EFB" w:rsidP="005C6250"/>
          <w:p w14:paraId="3A2625B6" w14:textId="0FDED0F4" w:rsidR="005C6250" w:rsidRDefault="005C6250" w:rsidP="005C6250">
            <w:pPr>
              <w:pStyle w:val="Heading2"/>
              <w:outlineLvl w:val="1"/>
            </w:pPr>
            <w:r>
              <w:t>Absent:</w:t>
            </w:r>
          </w:p>
          <w:p w14:paraId="28BA2924" w14:textId="77777777" w:rsidR="00F814AF" w:rsidRDefault="00F814AF" w:rsidP="00F814AF">
            <w:pPr>
              <w:ind w:right="-990"/>
            </w:pPr>
            <w:r w:rsidRPr="00A93FFD">
              <w:t xml:space="preserve">Dr. Steve </w:t>
            </w:r>
            <w:proofErr w:type="spellStart"/>
            <w:r w:rsidRPr="00A93FFD">
              <w:t>Steve</w:t>
            </w:r>
            <w:proofErr w:type="spellEnd"/>
            <w:r w:rsidRPr="00A93FFD">
              <w:t xml:space="preserve"> Griffiths </w:t>
            </w:r>
            <w:r>
              <w:t xml:space="preserve"> (SVP- Research and Development)</w:t>
            </w:r>
          </w:p>
          <w:p w14:paraId="46788497" w14:textId="76F89983" w:rsidR="00B160A1" w:rsidRPr="00D60069" w:rsidRDefault="00B160A1" w:rsidP="00F814AF">
            <w:pPr>
              <w:ind w:right="-450"/>
            </w:pPr>
          </w:p>
        </w:tc>
        <w:tc>
          <w:tcPr>
            <w:tcW w:w="3184" w:type="dxa"/>
          </w:tcPr>
          <w:p w14:paraId="4C926A20" w14:textId="77777777" w:rsidR="005C6250" w:rsidRDefault="005C6250" w:rsidP="00D60069"/>
          <w:p w14:paraId="18836F39" w14:textId="0894E574" w:rsidR="00B160A1" w:rsidRDefault="00B160A1" w:rsidP="00D60069"/>
          <w:p w14:paraId="1A6FB9E3" w14:textId="77777777" w:rsidR="00B160A1" w:rsidRPr="00B160A1" w:rsidRDefault="00B160A1" w:rsidP="00B160A1"/>
          <w:p w14:paraId="3121AE62" w14:textId="77777777" w:rsidR="00B160A1" w:rsidRPr="00B160A1" w:rsidRDefault="00B160A1" w:rsidP="00B160A1"/>
          <w:p w14:paraId="4D8D0186" w14:textId="77777777" w:rsidR="00B160A1" w:rsidRPr="00B160A1" w:rsidRDefault="00B160A1" w:rsidP="00B160A1"/>
          <w:p w14:paraId="16CF7421" w14:textId="77777777" w:rsidR="00B160A1" w:rsidRPr="00B160A1" w:rsidRDefault="00B160A1" w:rsidP="00B160A1"/>
          <w:p w14:paraId="2C57EE3B" w14:textId="77777777" w:rsidR="00B160A1" w:rsidRPr="00B160A1" w:rsidRDefault="00B160A1" w:rsidP="00B160A1"/>
          <w:p w14:paraId="53335959" w14:textId="445B2447" w:rsidR="00B160A1" w:rsidRDefault="00B160A1" w:rsidP="00B160A1"/>
          <w:p w14:paraId="778B7F46" w14:textId="33D87F55" w:rsidR="00B160A1" w:rsidRPr="00B160A1" w:rsidRDefault="00B160A1" w:rsidP="00B160A1">
            <w:pPr>
              <w:ind w:right="-450"/>
            </w:pPr>
          </w:p>
        </w:tc>
        <w:tc>
          <w:tcPr>
            <w:tcW w:w="1779" w:type="dxa"/>
          </w:tcPr>
          <w:p w14:paraId="054E936F" w14:textId="77777777" w:rsidR="005C6250" w:rsidRPr="00D60069" w:rsidRDefault="005C6250" w:rsidP="00D60069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327AC5DE" w14:textId="77777777" w:rsidR="005C6250" w:rsidRPr="00D60069" w:rsidRDefault="005C6250" w:rsidP="00D60069"/>
        </w:tc>
      </w:tr>
    </w:tbl>
    <w:tbl>
      <w:tblPr>
        <w:tblW w:w="5264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2520"/>
        <w:gridCol w:w="8244"/>
      </w:tblGrid>
      <w:tr w:rsidR="002B2D13" w:rsidRPr="00D60069" w14:paraId="544EEA78" w14:textId="77777777" w:rsidTr="000862D0">
        <w:tc>
          <w:tcPr>
            <w:tcW w:w="2520" w:type="dxa"/>
            <w:tcMar>
              <w:top w:w="144" w:type="dxa"/>
            </w:tcMar>
          </w:tcPr>
          <w:p w14:paraId="7E1BFC23" w14:textId="4E1D065F" w:rsidR="002B2D13" w:rsidRPr="00D60069" w:rsidRDefault="002B2D13" w:rsidP="00A93FFD">
            <w:pPr>
              <w:ind w:right="-270"/>
            </w:pPr>
          </w:p>
        </w:tc>
        <w:tc>
          <w:tcPr>
            <w:tcW w:w="8244" w:type="dxa"/>
            <w:tcMar>
              <w:top w:w="144" w:type="dxa"/>
            </w:tcMar>
          </w:tcPr>
          <w:p w14:paraId="12A4B8B6" w14:textId="77777777" w:rsidR="002B2D13" w:rsidRPr="00D60069" w:rsidRDefault="002B2D13" w:rsidP="005C6250"/>
        </w:tc>
      </w:tr>
    </w:tbl>
    <w:p w14:paraId="619B87CE" w14:textId="5DA3AD4D" w:rsidR="002B2D13" w:rsidRPr="00D60069" w:rsidRDefault="00DC0AB4" w:rsidP="00DC0AB4">
      <w:pPr>
        <w:pStyle w:val="Heading1"/>
      </w:pPr>
      <w:r w:rsidRPr="00CB0BE3">
        <w:rPr>
          <w:rFonts w:asciiTheme="minorHAnsi" w:eastAsiaTheme="minorEastAsia" w:hAnsiTheme="minorHAnsi" w:cs="Times New Roman"/>
          <w:bCs w:val="0"/>
          <w:color w:val="FF0000"/>
          <w:szCs w:val="19"/>
        </w:rPr>
        <w:t>Agenda Items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D60069" w14:paraId="62F50A48" w14:textId="77777777" w:rsidTr="00D62E01">
        <w:tc>
          <w:tcPr>
            <w:tcW w:w="1620" w:type="dxa"/>
          </w:tcPr>
          <w:p w14:paraId="26B5DA01" w14:textId="4D3A43D0" w:rsidR="002B2D13" w:rsidRPr="00D60069" w:rsidRDefault="002B2D13">
            <w:pPr>
              <w:pStyle w:val="Heading2"/>
            </w:pPr>
            <w:bookmarkStart w:id="0" w:name="MinuteItems"/>
            <w:bookmarkStart w:id="1" w:name="MinuteTopicSection"/>
            <w:bookmarkEnd w:id="0"/>
          </w:p>
        </w:tc>
        <w:tc>
          <w:tcPr>
            <w:tcW w:w="4970" w:type="dxa"/>
          </w:tcPr>
          <w:p w14:paraId="290C2C20" w14:textId="77777777" w:rsidR="002B2D13" w:rsidRPr="00D60069" w:rsidRDefault="002B2D13" w:rsidP="00CB0BE3">
            <w:pPr>
              <w:spacing w:before="0" w:after="0"/>
              <w:ind w:left="720"/>
            </w:pPr>
          </w:p>
        </w:tc>
        <w:tc>
          <w:tcPr>
            <w:tcW w:w="1324" w:type="dxa"/>
          </w:tcPr>
          <w:p w14:paraId="53059267" w14:textId="54C03643" w:rsidR="002B2D13" w:rsidRPr="00D60069" w:rsidRDefault="002B2D13" w:rsidP="007C1693">
            <w:pPr>
              <w:pStyle w:val="Heading2"/>
              <w:ind w:left="160"/>
            </w:pPr>
          </w:p>
        </w:tc>
        <w:tc>
          <w:tcPr>
            <w:tcW w:w="2310" w:type="dxa"/>
          </w:tcPr>
          <w:p w14:paraId="17CE5DE6" w14:textId="17669072" w:rsidR="002B2D13" w:rsidRPr="00D60069" w:rsidRDefault="002B2D13" w:rsidP="00D84052"/>
        </w:tc>
      </w:tr>
    </w:tbl>
    <w:bookmarkEnd w:id="1"/>
    <w:p w14:paraId="4B619305" w14:textId="079D5855" w:rsidR="00A81EFC" w:rsidRPr="00F814AF" w:rsidRDefault="00F814AF" w:rsidP="0002086B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Techstars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updates</w:t>
      </w:r>
      <w:r w:rsidR="0002086B">
        <w:rPr>
          <w:rFonts w:ascii="Calibri" w:eastAsia="Times New Roman" w:hAnsi="Calibri" w:cs="Calibri"/>
          <w:color w:val="000000"/>
          <w:sz w:val="24"/>
          <w:szCs w:val="24"/>
        </w:rPr>
        <w:t xml:space="preserve"> (10 </w:t>
      </w:r>
      <w:proofErr w:type="spellStart"/>
      <w:r w:rsidR="0002086B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="0002086B">
        <w:rPr>
          <w:rFonts w:ascii="Calibri" w:eastAsia="Times New Roman" w:hAnsi="Calibri" w:cs="Calibri"/>
          <w:color w:val="000000"/>
          <w:sz w:val="24"/>
          <w:szCs w:val="24"/>
        </w:rPr>
        <w:t>)</w:t>
      </w:r>
    </w:p>
    <w:p w14:paraId="7951F9E9" w14:textId="7B74A099" w:rsidR="00A81EFC" w:rsidRPr="00A81EFC" w:rsidRDefault="00A81EFC" w:rsidP="0002086B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Ankabut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1E6270">
        <w:rPr>
          <w:rFonts w:ascii="Calibri" w:eastAsia="Times New Roman" w:hAnsi="Calibri" w:cs="Calibri"/>
          <w:color w:val="000000"/>
          <w:sz w:val="24"/>
          <w:szCs w:val="24"/>
        </w:rPr>
        <w:t>project updates</w:t>
      </w: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 (Mr. </w:t>
      </w:r>
      <w:r w:rsidR="00F814AF">
        <w:rPr>
          <w:rFonts w:ascii="Calibri" w:eastAsia="Times New Roman" w:hAnsi="Calibri" w:cs="Calibri"/>
          <w:color w:val="000000"/>
          <w:sz w:val="24"/>
          <w:szCs w:val="24"/>
        </w:rPr>
        <w:t xml:space="preserve">Ahmed Al </w:t>
      </w:r>
      <w:proofErr w:type="spellStart"/>
      <w:r w:rsidR="00F814AF">
        <w:rPr>
          <w:rFonts w:ascii="Calibri" w:eastAsia="Times New Roman" w:hAnsi="Calibri" w:cs="Calibri"/>
          <w:color w:val="000000"/>
          <w:sz w:val="24"/>
          <w:szCs w:val="24"/>
        </w:rPr>
        <w:t>Neyadi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) (10 </w:t>
      </w:r>
      <w:proofErr w:type="spellStart"/>
      <w:r w:rsidR="0002086B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</w:t>
      </w:r>
    </w:p>
    <w:p w14:paraId="7E7CE3B8" w14:textId="77777777" w:rsidR="00F814AF" w:rsidRPr="00A81EFC" w:rsidRDefault="00F814AF" w:rsidP="00F814AF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Nava Mask Project updates. (Hesham Salem ) (10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5F827D42" w14:textId="77777777" w:rsidR="00F814AF" w:rsidRPr="00A81EFC" w:rsidRDefault="00F814AF" w:rsidP="00F814AF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Tax declaration for new investments (Mr. Ahmed Al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Neyadi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) (5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2C0C45C3" w14:textId="24609F20" w:rsidR="00F814AF" w:rsidRDefault="00F814AF" w:rsidP="00F814AF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Licensing part of KUEC projects (Mr. Ahmed Al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Neyadi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) (10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29C55C1A" w14:textId="28B58405" w:rsidR="001650C5" w:rsidRPr="00A81EFC" w:rsidRDefault="001650C5" w:rsidP="001E6270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Commercialization of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labouratories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project</w:t>
      </w:r>
      <w:r w:rsidR="001E6270">
        <w:rPr>
          <w:rFonts w:ascii="Calibri" w:eastAsia="Times New Roman" w:hAnsi="Calibri" w:cs="Calibri"/>
          <w:color w:val="000000"/>
          <w:sz w:val="24"/>
          <w:szCs w:val="24"/>
        </w:rPr>
        <w:t xml:space="preserve"> (Hesham Salem</w:t>
      </w:r>
      <w:proofErr w:type="gramStart"/>
      <w:r w:rsidR="001E6270">
        <w:rPr>
          <w:rFonts w:ascii="Calibri" w:eastAsia="Times New Roman" w:hAnsi="Calibri" w:cs="Calibri"/>
          <w:color w:val="000000"/>
          <w:sz w:val="24"/>
          <w:szCs w:val="24"/>
        </w:rPr>
        <w:t>)(</w:t>
      </w:r>
      <w:proofErr w:type="gramEnd"/>
      <w:r w:rsidR="001E6270">
        <w:rPr>
          <w:rFonts w:ascii="Calibri" w:eastAsia="Times New Roman" w:hAnsi="Calibri" w:cs="Calibri"/>
          <w:color w:val="000000"/>
          <w:sz w:val="24"/>
          <w:szCs w:val="24"/>
        </w:rPr>
        <w:t xml:space="preserve">5 </w:t>
      </w:r>
      <w:proofErr w:type="spellStart"/>
      <w:r w:rsidR="001E6270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="001E6270">
        <w:rPr>
          <w:rFonts w:ascii="Calibri" w:eastAsia="Times New Roman" w:hAnsi="Calibri" w:cs="Calibri"/>
          <w:color w:val="000000"/>
          <w:sz w:val="24"/>
          <w:szCs w:val="24"/>
        </w:rPr>
        <w:t>)</w:t>
      </w:r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1C02DABA" w14:textId="77777777" w:rsidR="00F814AF" w:rsidRDefault="00F814AF" w:rsidP="00F814AF">
      <w:pPr>
        <w:numPr>
          <w:ilvl w:val="0"/>
          <w:numId w:val="28"/>
        </w:numPr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81EFC">
        <w:rPr>
          <w:rFonts w:ascii="Calibri" w:eastAsia="Times New Roman" w:hAnsi="Calibri" w:cs="Calibri"/>
          <w:color w:val="000000"/>
          <w:sz w:val="24"/>
          <w:szCs w:val="24"/>
        </w:rPr>
        <w:t xml:space="preserve">Any Other Business (5 </w:t>
      </w:r>
      <w:proofErr w:type="spellStart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mins</w:t>
      </w:r>
      <w:proofErr w:type="spellEnd"/>
      <w:r w:rsidRPr="00A81EFC"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0796C162" w14:textId="77777777" w:rsidR="00F814AF" w:rsidRPr="00A81EFC" w:rsidRDefault="00F814AF" w:rsidP="00F814AF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11A8244" w14:textId="44E42A04" w:rsidR="002B2D13" w:rsidRPr="00DC0AB4" w:rsidRDefault="00DC0AB4" w:rsidP="00DC0AB4">
      <w:pPr>
        <w:pStyle w:val="Heading1"/>
        <w:rPr>
          <w:rFonts w:asciiTheme="minorHAnsi" w:eastAsiaTheme="minorEastAsia" w:hAnsiTheme="minorHAnsi" w:cs="Times New Roman"/>
          <w:bCs w:val="0"/>
          <w:color w:val="FF0000"/>
          <w:szCs w:val="19"/>
        </w:rPr>
      </w:pPr>
      <w:r w:rsidRPr="00DC0AB4">
        <w:rPr>
          <w:rFonts w:asciiTheme="minorHAnsi" w:eastAsiaTheme="minorEastAsia" w:hAnsiTheme="minorHAnsi" w:cs="Times New Roman"/>
          <w:bCs w:val="0"/>
          <w:color w:val="FF0000"/>
          <w:szCs w:val="19"/>
        </w:rPr>
        <w:t xml:space="preserve">Action Points </w:t>
      </w:r>
    </w:p>
    <w:p w14:paraId="6B473E1E" w14:textId="15025D5F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D197955" w14:textId="2A8BB02A" w:rsidR="00B76D7D" w:rsidRDefault="00B76D7D" w:rsidP="00B76D7D">
      <w:pPr>
        <w:numPr>
          <w:ilvl w:val="0"/>
          <w:numId w:val="33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Techstars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updates</w:t>
      </w:r>
    </w:p>
    <w:p w14:paraId="4BF20570" w14:textId="77777777" w:rsidR="00B76D7D" w:rsidRPr="00B76D7D" w:rsidRDefault="00B76D7D" w:rsidP="00B76D7D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5507C94" w14:textId="0AA461DD" w:rsidR="00B76D7D" w:rsidRPr="00B76D7D" w:rsidRDefault="00B76D7D" w:rsidP="0002086B">
      <w:pPr>
        <w:numPr>
          <w:ilvl w:val="0"/>
          <w:numId w:val="40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Dr. Sami to provide a report about the updates of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Techstars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  <w:r w:rsidR="0002086B">
        <w:rPr>
          <w:rFonts w:ascii="Times New Roman" w:eastAsia="Times New Roman" w:hAnsi="Times New Roman"/>
          <w:color w:val="0E101A"/>
          <w:sz w:val="24"/>
          <w:szCs w:val="24"/>
        </w:rPr>
        <w:t>new projects.</w:t>
      </w:r>
      <w:bookmarkStart w:id="2" w:name="_GoBack"/>
      <w:bookmarkEnd w:id="2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2BC83DA4" w14:textId="77777777" w:rsidR="00B76D7D" w:rsidRPr="00B76D7D" w:rsidRDefault="00B76D7D" w:rsidP="00B76D7D">
      <w:pPr>
        <w:numPr>
          <w:ilvl w:val="0"/>
          <w:numId w:val="40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Make sure to keep confidentiality of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Techstars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project when contacting external parties.</w:t>
      </w:r>
    </w:p>
    <w:p w14:paraId="3BF18A6E" w14:textId="77777777" w:rsidR="00B76D7D" w:rsidRPr="00B76D7D" w:rsidRDefault="00B76D7D" w:rsidP="00B76D7D">
      <w:pPr>
        <w:numPr>
          <w:ilvl w:val="0"/>
          <w:numId w:val="40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Ensure to balance collaboration with in-country and international companies when developing a new patent-based project. </w:t>
      </w:r>
    </w:p>
    <w:p w14:paraId="3C586D3C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7637762" w14:textId="25C4C2FD" w:rsidR="00B76D7D" w:rsidRPr="00B76D7D" w:rsidRDefault="00B76D7D" w:rsidP="00B76D7D">
      <w:pPr>
        <w:pStyle w:val="ListParagraph"/>
        <w:numPr>
          <w:ilvl w:val="0"/>
          <w:numId w:val="3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Costing Model (Mr. Ahmed Al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Neyadi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) (10 M)</w:t>
      </w:r>
    </w:p>
    <w:p w14:paraId="2DE7A340" w14:textId="439F9ED1" w:rsidR="00B76D7D" w:rsidRDefault="0002086B" w:rsidP="0002086B">
      <w:p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           </w:t>
      </w:r>
      <w:r w:rsidR="00B76D7D" w:rsidRPr="0002086B">
        <w:rPr>
          <w:rFonts w:ascii="Times New Roman" w:eastAsia="Times New Roman" w:hAnsi="Times New Roman"/>
          <w:color w:val="0E101A"/>
          <w:sz w:val="24"/>
          <w:szCs w:val="24"/>
        </w:rPr>
        <w:t xml:space="preserve">Mr. Ahmed asked to follow up the tender for doing </w:t>
      </w:r>
      <w:proofErr w:type="spellStart"/>
      <w:r w:rsidR="00B76D7D" w:rsidRPr="0002086B"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 w:rsidR="00B76D7D" w:rsidRPr="0002086B">
        <w:rPr>
          <w:rFonts w:ascii="Times New Roman" w:eastAsia="Times New Roman" w:hAnsi="Times New Roman"/>
          <w:color w:val="0E101A"/>
          <w:sz w:val="24"/>
          <w:szCs w:val="24"/>
        </w:rPr>
        <w:t xml:space="preserve"> study</w:t>
      </w:r>
    </w:p>
    <w:p w14:paraId="5D9C8C4B" w14:textId="5FE655A0" w:rsidR="0002086B" w:rsidRDefault="0002086B" w:rsidP="0002086B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26FC1C7" w14:textId="374B4F19" w:rsidR="0002086B" w:rsidRDefault="0002086B" w:rsidP="0002086B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F264972" w14:textId="53EAC084" w:rsidR="0002086B" w:rsidRDefault="0002086B" w:rsidP="0002086B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FE87B31" w14:textId="0E7FD12D" w:rsidR="0002086B" w:rsidRDefault="0002086B" w:rsidP="0002086B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8886E68" w14:textId="52BF0EE2" w:rsidR="0002086B" w:rsidRDefault="0002086B" w:rsidP="0002086B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6AADAFB" w14:textId="2FE90C97" w:rsidR="0002086B" w:rsidRDefault="0002086B" w:rsidP="0002086B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A94C9CF" w14:textId="77777777" w:rsidR="0002086B" w:rsidRPr="0002086B" w:rsidRDefault="0002086B" w:rsidP="0002086B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A6E8E04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6E4AF908" w14:textId="08728370" w:rsidR="00B76D7D" w:rsidRPr="00B76D7D" w:rsidRDefault="00B76D7D" w:rsidP="008364E3">
      <w:pPr>
        <w:pStyle w:val="ListParagraph"/>
        <w:numPr>
          <w:ilvl w:val="0"/>
          <w:numId w:val="3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Nava Mask Project updates. (Hesham Salem ) (10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mins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).</w:t>
      </w:r>
    </w:p>
    <w:p w14:paraId="4D408FFB" w14:textId="15417F7F" w:rsidR="00B76D7D" w:rsidRDefault="00B76D7D" w:rsidP="008364E3">
      <w:pPr>
        <w:pStyle w:val="ListParagraph"/>
        <w:numPr>
          <w:ilvl w:val="1"/>
          <w:numId w:val="3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Hesham to prepare a more comprehensive presentation to give an idea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bout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the project details.</w:t>
      </w:r>
    </w:p>
    <w:p w14:paraId="40E07590" w14:textId="2E4B9C4B" w:rsidR="00B76D7D" w:rsidRPr="00B76D7D" w:rsidRDefault="00B76D7D" w:rsidP="008364E3">
      <w:pPr>
        <w:pStyle w:val="ListParagraph"/>
        <w:numPr>
          <w:ilvl w:val="1"/>
          <w:numId w:val="3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Dr.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Arif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asked to invite Dr.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Shadi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to the next meeting to discuss the technical parts of the project</w:t>
      </w:r>
    </w:p>
    <w:p w14:paraId="7E0AE5EF" w14:textId="4F377EE9" w:rsidR="00B76D7D" w:rsidRPr="00B76D7D" w:rsidRDefault="00B76D7D" w:rsidP="008364E3">
      <w:pPr>
        <w:pStyle w:val="ListParagraph"/>
        <w:numPr>
          <w:ilvl w:val="1"/>
          <w:numId w:val="3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Dr.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Arif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advised hiring a specialized CEO </w:t>
      </w:r>
      <w:r w:rsidR="0002086B">
        <w:rPr>
          <w:rFonts w:ascii="Times New Roman" w:eastAsia="Times New Roman" w:hAnsi="Times New Roman"/>
          <w:color w:val="0E101A"/>
          <w:sz w:val="24"/>
          <w:szCs w:val="24"/>
        </w:rPr>
        <w:t xml:space="preserve">in one off new subsidiaries </w:t>
      </w: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to manage all related medical products and provide a long-term strategy</w:t>
      </w:r>
      <w:r w:rsidR="0002086B">
        <w:rPr>
          <w:rFonts w:ascii="Times New Roman" w:eastAsia="Times New Roman" w:hAnsi="Times New Roman"/>
          <w:color w:val="0E101A"/>
          <w:sz w:val="24"/>
          <w:szCs w:val="24"/>
        </w:rPr>
        <w:t xml:space="preserve"> for the new expected products</w:t>
      </w: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0323ECC0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143E3D05" w14:textId="26F969CE" w:rsidR="00B76D7D" w:rsidRPr="00B76D7D" w:rsidRDefault="00B76D7D" w:rsidP="00B76D7D">
      <w:pPr>
        <w:pStyle w:val="ListParagraph"/>
        <w:numPr>
          <w:ilvl w:val="0"/>
          <w:numId w:val="3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Tax declaration for new investments (Mr. Ahmed Al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Neyadi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) (5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mins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).</w:t>
      </w:r>
    </w:p>
    <w:p w14:paraId="32B7B64C" w14:textId="39F8CF14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          </w:t>
      </w: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 Mr. Ahmed updated the committee about the required tax declaration.</w:t>
      </w:r>
    </w:p>
    <w:p w14:paraId="4CD9450B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63AA31E" w14:textId="02918FB2" w:rsidR="00B76D7D" w:rsidRPr="00B76D7D" w:rsidRDefault="0002086B" w:rsidP="0002086B">
      <w:pPr>
        <w:pStyle w:val="ListParagraph"/>
        <w:numPr>
          <w:ilvl w:val="0"/>
          <w:numId w:val="3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L</w:t>
      </w:r>
      <w:r w:rsidR="00B76D7D"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icensing of KUEC projects (Mr. Ahmed Al </w:t>
      </w:r>
      <w:proofErr w:type="spellStart"/>
      <w:r w:rsidR="00B76D7D" w:rsidRPr="00B76D7D">
        <w:rPr>
          <w:rFonts w:ascii="Times New Roman" w:eastAsia="Times New Roman" w:hAnsi="Times New Roman"/>
          <w:color w:val="0E101A"/>
          <w:sz w:val="24"/>
          <w:szCs w:val="24"/>
        </w:rPr>
        <w:t>Neyadi</w:t>
      </w:r>
      <w:proofErr w:type="spellEnd"/>
      <w:r w:rsidR="00B76D7D"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) (10 </w:t>
      </w:r>
      <w:proofErr w:type="spellStart"/>
      <w:r w:rsidR="00B76D7D" w:rsidRPr="00B76D7D">
        <w:rPr>
          <w:rFonts w:ascii="Times New Roman" w:eastAsia="Times New Roman" w:hAnsi="Times New Roman"/>
          <w:color w:val="0E101A"/>
          <w:sz w:val="24"/>
          <w:szCs w:val="24"/>
        </w:rPr>
        <w:t>mins</w:t>
      </w:r>
      <w:proofErr w:type="spellEnd"/>
      <w:r w:rsidR="00B76D7D" w:rsidRPr="00B76D7D">
        <w:rPr>
          <w:rFonts w:ascii="Times New Roman" w:eastAsia="Times New Roman" w:hAnsi="Times New Roman"/>
          <w:color w:val="0E101A"/>
          <w:sz w:val="24"/>
          <w:szCs w:val="24"/>
        </w:rPr>
        <w:t>).</w:t>
      </w:r>
    </w:p>
    <w:p w14:paraId="529093DC" w14:textId="3B94D234" w:rsidR="00B76D7D" w:rsidRPr="00B76D7D" w:rsidRDefault="00B76D7D" w:rsidP="00B76D7D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Mr. </w:t>
      </w: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Hesham to prepare a summary report for the required subsidiaries to be established.</w:t>
      </w:r>
    </w:p>
    <w:p w14:paraId="0F853039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0397B142" w14:textId="743B8DC2" w:rsidR="00B76D7D" w:rsidRPr="007F7776" w:rsidRDefault="00B76D7D" w:rsidP="007F7776">
      <w:pPr>
        <w:pStyle w:val="ListParagraph"/>
        <w:numPr>
          <w:ilvl w:val="0"/>
          <w:numId w:val="3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7F7776">
        <w:rPr>
          <w:rFonts w:ascii="Times New Roman" w:eastAsia="Times New Roman" w:hAnsi="Times New Roman"/>
          <w:color w:val="0E101A"/>
          <w:sz w:val="24"/>
          <w:szCs w:val="24"/>
        </w:rPr>
        <w:t>Commercialization of laboratories project.</w:t>
      </w:r>
    </w:p>
    <w:p w14:paraId="6D77ED71" w14:textId="77777777" w:rsidR="00B76D7D" w:rsidRPr="00B76D7D" w:rsidRDefault="00B76D7D" w:rsidP="00B76D7D">
      <w:pPr>
        <w:numPr>
          <w:ilvl w:val="0"/>
          <w:numId w:val="44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The website agreed and will start using similar already developed labs booking internal systems for external clients.</w:t>
      </w:r>
    </w:p>
    <w:p w14:paraId="2CDCF84B" w14:textId="77777777" w:rsidR="00B76D7D" w:rsidRPr="00B76D7D" w:rsidRDefault="00B76D7D" w:rsidP="00B76D7D">
      <w:pPr>
        <w:numPr>
          <w:ilvl w:val="0"/>
          <w:numId w:val="44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Hesham will update the lab's data in coordination with KU Laboratories Director.</w:t>
      </w:r>
    </w:p>
    <w:p w14:paraId="342E32FC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6B66A9F0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5C924576" w14:textId="6748571D" w:rsidR="00B76D7D" w:rsidRPr="00B76D7D" w:rsidRDefault="00B76D7D" w:rsidP="00B76D7D">
      <w:pPr>
        <w:pStyle w:val="ListParagraph"/>
        <w:numPr>
          <w:ilvl w:val="0"/>
          <w:numId w:val="3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 xml:space="preserve">Any Other Business (5 </w:t>
      </w:r>
      <w:proofErr w:type="spellStart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mins</w:t>
      </w:r>
      <w:proofErr w:type="spellEnd"/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).</w:t>
      </w:r>
    </w:p>
    <w:p w14:paraId="4A99B5C1" w14:textId="77777777" w:rsidR="00F814AF" w:rsidRPr="00A81EFC" w:rsidRDefault="00F814AF" w:rsidP="00F814AF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6C4BE3C" w14:textId="33EF6EBC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780415" w14:textId="76F2B5C6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8346962" w14:textId="58DAAD04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82C5535" w14:textId="79A6DA0C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107FEF1" w14:textId="0B634594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A7106D8" w14:textId="32F35C99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D3415C0" w14:textId="28568C6A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B5597C0" w14:textId="60D73BB7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C1AC368" w14:textId="77777777" w:rsidR="00DC0AB4" w:rsidRDefault="00DC0AB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AD4E1D7" w14:textId="77777777" w:rsidR="00474764" w:rsidRPr="00A81EFC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B82ED9C" w14:textId="2DB35877" w:rsidR="00102048" w:rsidRPr="00A81EFC" w:rsidRDefault="00102048" w:rsidP="00102048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sectPr w:rsidR="00102048" w:rsidRPr="00A81EFC" w:rsidSect="00C35860">
      <w:footerReference w:type="default" r:id="rId8"/>
      <w:type w:val="continuous"/>
      <w:pgSz w:w="12240" w:h="15840" w:code="1"/>
      <w:pgMar w:top="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9629E9" w14:textId="77777777" w:rsidR="00DF4C45" w:rsidRDefault="00DF4C45">
      <w:pPr>
        <w:spacing w:before="0" w:after="0"/>
      </w:pPr>
      <w:r>
        <w:separator/>
      </w:r>
    </w:p>
  </w:endnote>
  <w:endnote w:type="continuationSeparator" w:id="0">
    <w:p w14:paraId="287FEBE8" w14:textId="77777777" w:rsidR="00DF4C45" w:rsidRDefault="00DF4C4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7A20B8E8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086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2C3B42" w14:textId="77777777" w:rsidR="00DF4C45" w:rsidRDefault="00DF4C45">
      <w:pPr>
        <w:spacing w:before="0" w:after="0"/>
      </w:pPr>
      <w:r>
        <w:separator/>
      </w:r>
    </w:p>
  </w:footnote>
  <w:footnote w:type="continuationSeparator" w:id="0">
    <w:p w14:paraId="62221B75" w14:textId="77777777" w:rsidR="00DF4C45" w:rsidRDefault="00DF4C4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6CF8C5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DE4572"/>
    <w:multiLevelType w:val="multilevel"/>
    <w:tmpl w:val="A116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53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93E0E"/>
    <w:multiLevelType w:val="hybridMultilevel"/>
    <w:tmpl w:val="B48AA0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2171B"/>
    <w:multiLevelType w:val="multilevel"/>
    <w:tmpl w:val="459CECD4"/>
    <w:lvl w:ilvl="0">
      <w:start w:val="1"/>
      <w:numFmt w:val="lowerLetter"/>
      <w:lvlText w:val="%1.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2070"/>
        </w:tabs>
        <w:ind w:left="2070" w:hanging="360"/>
      </w:pPr>
    </w:lvl>
    <w:lvl w:ilvl="2" w:tentative="1">
      <w:start w:val="1"/>
      <w:numFmt w:val="decimal"/>
      <w:lvlText w:val="%3."/>
      <w:lvlJc w:val="left"/>
      <w:pPr>
        <w:tabs>
          <w:tab w:val="num" w:pos="2790"/>
        </w:tabs>
        <w:ind w:left="2790" w:hanging="360"/>
      </w:pPr>
    </w:lvl>
    <w:lvl w:ilvl="3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5" w15:restartNumberingAfterBreak="0">
    <w:nsid w:val="1CA226D4"/>
    <w:multiLevelType w:val="hybridMultilevel"/>
    <w:tmpl w:val="A84861B8"/>
    <w:lvl w:ilvl="0" w:tplc="100623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074E3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C50E3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A2B8A"/>
    <w:multiLevelType w:val="multilevel"/>
    <w:tmpl w:val="23F4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E0D7D"/>
    <w:multiLevelType w:val="multilevel"/>
    <w:tmpl w:val="3D44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1D3A67"/>
    <w:multiLevelType w:val="multilevel"/>
    <w:tmpl w:val="3D44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05FF5"/>
    <w:multiLevelType w:val="multilevel"/>
    <w:tmpl w:val="3D44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6D3BD9"/>
    <w:multiLevelType w:val="hybridMultilevel"/>
    <w:tmpl w:val="09741A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D1A7C"/>
    <w:multiLevelType w:val="hybridMultilevel"/>
    <w:tmpl w:val="F7C6EF30"/>
    <w:lvl w:ilvl="0" w:tplc="D340F6D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B5D2C"/>
    <w:multiLevelType w:val="multilevel"/>
    <w:tmpl w:val="3D44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73067"/>
    <w:multiLevelType w:val="multilevel"/>
    <w:tmpl w:val="3D44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AB476C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6A0061"/>
    <w:multiLevelType w:val="multilevel"/>
    <w:tmpl w:val="14BA807A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8" w15:restartNumberingAfterBreak="0">
    <w:nsid w:val="4C20254A"/>
    <w:multiLevelType w:val="hybridMultilevel"/>
    <w:tmpl w:val="E9FC0C50"/>
    <w:lvl w:ilvl="0" w:tplc="49C8D1EC">
      <w:start w:val="1"/>
      <w:numFmt w:val="decimal"/>
      <w:lvlText w:val="%1-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9" w15:restartNumberingAfterBreak="0">
    <w:nsid w:val="4C3B3E14"/>
    <w:multiLevelType w:val="hybridMultilevel"/>
    <w:tmpl w:val="94D6659A"/>
    <w:lvl w:ilvl="0" w:tplc="8ED627EA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15783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A82E30"/>
    <w:multiLevelType w:val="hybridMultilevel"/>
    <w:tmpl w:val="4524C6DA"/>
    <w:lvl w:ilvl="0" w:tplc="155CCF9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B884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3CA0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3EB0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D0AB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6EC1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38F7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5AAB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D4B1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383519"/>
    <w:multiLevelType w:val="hybridMultilevel"/>
    <w:tmpl w:val="15A81136"/>
    <w:lvl w:ilvl="0" w:tplc="62721E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B44D25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A12CFC"/>
    <w:multiLevelType w:val="multilevel"/>
    <w:tmpl w:val="91FA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16481C"/>
    <w:multiLevelType w:val="multilevel"/>
    <w:tmpl w:val="3D44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EE1DE4"/>
    <w:multiLevelType w:val="hybridMultilevel"/>
    <w:tmpl w:val="DD5007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4E3A0F"/>
    <w:multiLevelType w:val="hybridMultilevel"/>
    <w:tmpl w:val="D34CAF34"/>
    <w:lvl w:ilvl="0" w:tplc="C3CA9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00F3A"/>
    <w:multiLevelType w:val="hybridMultilevel"/>
    <w:tmpl w:val="94A4D4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9716AE7"/>
    <w:multiLevelType w:val="hybridMultilevel"/>
    <w:tmpl w:val="4BC06FE6"/>
    <w:lvl w:ilvl="0" w:tplc="438829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5A362B"/>
    <w:multiLevelType w:val="multilevel"/>
    <w:tmpl w:val="3D44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D2144C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E8A015A"/>
    <w:multiLevelType w:val="multilevel"/>
    <w:tmpl w:val="14B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A50D6C"/>
    <w:multiLevelType w:val="multilevel"/>
    <w:tmpl w:val="40EC248E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9AB78F4"/>
    <w:multiLevelType w:val="multilevel"/>
    <w:tmpl w:val="3D44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611BBD"/>
    <w:multiLevelType w:val="hybridMultilevel"/>
    <w:tmpl w:val="CBCE2B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5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26"/>
  </w:num>
  <w:num w:numId="11">
    <w:abstractNumId w:val="12"/>
  </w:num>
  <w:num w:numId="12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31"/>
  </w:num>
  <w:num w:numId="16">
    <w:abstractNumId w:val="7"/>
  </w:num>
  <w:num w:numId="17">
    <w:abstractNumId w:val="19"/>
  </w:num>
  <w:num w:numId="18">
    <w:abstractNumId w:val="16"/>
  </w:num>
  <w:num w:numId="19">
    <w:abstractNumId w:val="23"/>
  </w:num>
  <w:num w:numId="20">
    <w:abstractNumId w:val="20"/>
  </w:num>
  <w:num w:numId="21">
    <w:abstractNumId w:val="5"/>
  </w:num>
  <w:num w:numId="22">
    <w:abstractNumId w:val="22"/>
  </w:num>
  <w:num w:numId="23">
    <w:abstractNumId w:val="27"/>
  </w:num>
  <w:num w:numId="24">
    <w:abstractNumId w:val="29"/>
  </w:num>
  <w:num w:numId="25">
    <w:abstractNumId w:val="33"/>
  </w:num>
  <w:num w:numId="26">
    <w:abstractNumId w:val="17"/>
  </w:num>
  <w:num w:numId="27">
    <w:abstractNumId w:val="18"/>
  </w:num>
  <w:num w:numId="28">
    <w:abstractNumId w:val="15"/>
  </w:num>
  <w:num w:numId="29">
    <w:abstractNumId w:val="8"/>
  </w:num>
  <w:num w:numId="30">
    <w:abstractNumId w:val="36"/>
  </w:num>
  <w:num w:numId="31">
    <w:abstractNumId w:val="2"/>
  </w:num>
  <w:num w:numId="32">
    <w:abstractNumId w:val="28"/>
  </w:num>
  <w:num w:numId="33">
    <w:abstractNumId w:val="24"/>
  </w:num>
  <w:num w:numId="34">
    <w:abstractNumId w:val="30"/>
  </w:num>
  <w:num w:numId="35">
    <w:abstractNumId w:val="25"/>
  </w:num>
  <w:num w:numId="36">
    <w:abstractNumId w:val="10"/>
  </w:num>
  <w:num w:numId="37">
    <w:abstractNumId w:val="14"/>
  </w:num>
  <w:num w:numId="38">
    <w:abstractNumId w:val="9"/>
  </w:num>
  <w:num w:numId="39">
    <w:abstractNumId w:val="11"/>
  </w:num>
  <w:num w:numId="40">
    <w:abstractNumId w:val="34"/>
  </w:num>
  <w:num w:numId="41">
    <w:abstractNumId w:val="3"/>
  </w:num>
  <w:num w:numId="42">
    <w:abstractNumId w:val="13"/>
  </w:num>
  <w:num w:numId="43">
    <w:abstractNumId w:val="37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6487A"/>
    <w:rsid w:val="0007525D"/>
    <w:rsid w:val="000862D0"/>
    <w:rsid w:val="00092238"/>
    <w:rsid w:val="000C3FFB"/>
    <w:rsid w:val="00102048"/>
    <w:rsid w:val="00110ED1"/>
    <w:rsid w:val="00154EEC"/>
    <w:rsid w:val="001650C5"/>
    <w:rsid w:val="001E0877"/>
    <w:rsid w:val="001E6270"/>
    <w:rsid w:val="00235EF8"/>
    <w:rsid w:val="00280D6E"/>
    <w:rsid w:val="002912D7"/>
    <w:rsid w:val="002B2D13"/>
    <w:rsid w:val="002E12E2"/>
    <w:rsid w:val="0034721D"/>
    <w:rsid w:val="00362DAF"/>
    <w:rsid w:val="003661F2"/>
    <w:rsid w:val="00394860"/>
    <w:rsid w:val="003B1BD1"/>
    <w:rsid w:val="003D5BF7"/>
    <w:rsid w:val="003F257D"/>
    <w:rsid w:val="00416E1B"/>
    <w:rsid w:val="0043232D"/>
    <w:rsid w:val="00433BC4"/>
    <w:rsid w:val="00474764"/>
    <w:rsid w:val="004B327F"/>
    <w:rsid w:val="00590371"/>
    <w:rsid w:val="005A7328"/>
    <w:rsid w:val="005B617E"/>
    <w:rsid w:val="005C07DB"/>
    <w:rsid w:val="005C6250"/>
    <w:rsid w:val="00624C32"/>
    <w:rsid w:val="006344A8"/>
    <w:rsid w:val="006403FA"/>
    <w:rsid w:val="00664F3D"/>
    <w:rsid w:val="006E0F51"/>
    <w:rsid w:val="00734EEC"/>
    <w:rsid w:val="00792192"/>
    <w:rsid w:val="00792650"/>
    <w:rsid w:val="007C1693"/>
    <w:rsid w:val="007E12ED"/>
    <w:rsid w:val="007F04FA"/>
    <w:rsid w:val="007F7776"/>
    <w:rsid w:val="008364E3"/>
    <w:rsid w:val="00873D29"/>
    <w:rsid w:val="00874564"/>
    <w:rsid w:val="0091543B"/>
    <w:rsid w:val="009A7223"/>
    <w:rsid w:val="00A05AA8"/>
    <w:rsid w:val="00A6171E"/>
    <w:rsid w:val="00A81EFC"/>
    <w:rsid w:val="00A93FFD"/>
    <w:rsid w:val="00AC1EFB"/>
    <w:rsid w:val="00B07AAE"/>
    <w:rsid w:val="00B160A1"/>
    <w:rsid w:val="00B76D7D"/>
    <w:rsid w:val="00BF4930"/>
    <w:rsid w:val="00C10E02"/>
    <w:rsid w:val="00C30F05"/>
    <w:rsid w:val="00C31CF6"/>
    <w:rsid w:val="00C35860"/>
    <w:rsid w:val="00C35DA4"/>
    <w:rsid w:val="00C75CCA"/>
    <w:rsid w:val="00CB0BE3"/>
    <w:rsid w:val="00D141CB"/>
    <w:rsid w:val="00D60069"/>
    <w:rsid w:val="00D62E01"/>
    <w:rsid w:val="00D661EE"/>
    <w:rsid w:val="00D84052"/>
    <w:rsid w:val="00DB77F5"/>
    <w:rsid w:val="00DC0AB4"/>
    <w:rsid w:val="00DD7A55"/>
    <w:rsid w:val="00DE36D5"/>
    <w:rsid w:val="00DE49BA"/>
    <w:rsid w:val="00DF4C45"/>
    <w:rsid w:val="00E04087"/>
    <w:rsid w:val="00E048B4"/>
    <w:rsid w:val="00E53B86"/>
    <w:rsid w:val="00EA3B6F"/>
    <w:rsid w:val="00EB6991"/>
    <w:rsid w:val="00F05BA6"/>
    <w:rsid w:val="00F434DD"/>
    <w:rsid w:val="00F605A7"/>
    <w:rsid w:val="00F814AF"/>
    <w:rsid w:val="00F85895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A12413FA7704E469F7A8951296EC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68830-953A-40EC-85FE-4B63ACC09AF8}"/>
      </w:docPartPr>
      <w:docPartBody>
        <w:p w:rsidR="00586475" w:rsidRDefault="00586475">
          <w:pPr>
            <w:pStyle w:val="EA12413FA7704E469F7A8951296EC666"/>
          </w:pPr>
          <w:r w:rsidRPr="00E048B4">
            <w:t>Meeting called by:</w:t>
          </w:r>
        </w:p>
      </w:docPartBody>
    </w:docPart>
    <w:docPart>
      <w:docPartPr>
        <w:name w:val="2BD255F143514AFA8A1FDB43EE5F9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61305-1DB0-431A-A84D-52BC7800E9BD}"/>
      </w:docPartPr>
      <w:docPartBody>
        <w:p w:rsidR="00586475" w:rsidRDefault="00586475">
          <w:pPr>
            <w:pStyle w:val="2BD255F143514AFA8A1FDB43EE5F9038"/>
          </w:pPr>
          <w:r w:rsidRPr="00E048B4">
            <w:t>Type of meeting:</w:t>
          </w:r>
        </w:p>
      </w:docPartBody>
    </w:docPart>
    <w:docPart>
      <w:docPartPr>
        <w:name w:val="D4B99E4B18674DD383DF91CB1F7EB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FA994-F1FC-48B8-A8A0-A25A23A1085C}"/>
      </w:docPartPr>
      <w:docPartBody>
        <w:p w:rsidR="00586475" w:rsidRDefault="00586475" w:rsidP="00586475">
          <w:pPr>
            <w:pStyle w:val="D4B99E4B18674DD383DF91CB1F7EB0FC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C0A3E"/>
    <w:rsid w:val="000D3F6D"/>
    <w:rsid w:val="00203B9B"/>
    <w:rsid w:val="00586475"/>
    <w:rsid w:val="006621D7"/>
    <w:rsid w:val="00664A83"/>
    <w:rsid w:val="006E5771"/>
    <w:rsid w:val="007F3A10"/>
    <w:rsid w:val="00804C7A"/>
    <w:rsid w:val="00891C3C"/>
    <w:rsid w:val="009346F7"/>
    <w:rsid w:val="00A9439E"/>
    <w:rsid w:val="00A953A8"/>
    <w:rsid w:val="00D8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12413FA7704E469F7A8951296EC666">
    <w:name w:val="EA12413FA7704E469F7A8951296EC666"/>
  </w:style>
  <w:style w:type="paragraph" w:customStyle="1" w:styleId="2BD255F143514AFA8A1FDB43EE5F9038">
    <w:name w:val="2BD255F143514AFA8A1FDB43EE5F9038"/>
  </w:style>
  <w:style w:type="paragraph" w:customStyle="1" w:styleId="D92843AA0A2445489F82570C5F8195DD">
    <w:name w:val="D92843AA0A2445489F82570C5F8195DD"/>
  </w:style>
  <w:style w:type="paragraph" w:customStyle="1" w:styleId="E2EA6ECA1DA34640BFED1E413637C351">
    <w:name w:val="E2EA6ECA1DA34640BFED1E413637C351"/>
  </w:style>
  <w:style w:type="paragraph" w:customStyle="1" w:styleId="5F7D8A5F0D2149208F64CE196A92217C">
    <w:name w:val="5F7D8A5F0D2149208F64CE196A92217C"/>
  </w:style>
  <w:style w:type="paragraph" w:customStyle="1" w:styleId="E77F58EAD7BB48259B4B9E9AB7A49177">
    <w:name w:val="E77F58EAD7BB48259B4B9E9AB7A49177"/>
  </w:style>
  <w:style w:type="paragraph" w:customStyle="1" w:styleId="256B3A8A7FCD46AFA7E11CCA7341E6F6">
    <w:name w:val="256B3A8A7FCD46AFA7E11CCA7341E6F6"/>
  </w:style>
  <w:style w:type="paragraph" w:customStyle="1" w:styleId="D4B99E4B18674DD383DF91CB1F7EB0FC">
    <w:name w:val="D4B99E4B18674DD383DF91CB1F7EB0FC"/>
    <w:rsid w:val="005864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603A7-DA22-49CC-B987-F17D0148B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53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Salem</dc:creator>
  <cp:keywords/>
  <dc:description/>
  <cp:lastModifiedBy>Hesham Salem</cp:lastModifiedBy>
  <cp:revision>5</cp:revision>
  <cp:lastPrinted>2018-04-25T12:11:00Z</cp:lastPrinted>
  <dcterms:created xsi:type="dcterms:W3CDTF">2021-12-14T12:31:00Z</dcterms:created>
  <dcterms:modified xsi:type="dcterms:W3CDTF">2021-12-14T13:24:00Z</dcterms:modified>
  <cp:version/>
</cp:coreProperties>
</file>