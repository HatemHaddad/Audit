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DC90E" w14:textId="7D86F78C" w:rsidR="00DB77F5" w:rsidRDefault="00DB77F5"/>
    <w:p w14:paraId="3DD3B16B" w14:textId="7D4A1D93" w:rsidR="00DB77F5" w:rsidRDefault="00DB77F5"/>
    <w:p w14:paraId="7AC48915" w14:textId="60CBE4FC" w:rsidR="00DB77F5" w:rsidRDefault="00DB77F5"/>
    <w:p w14:paraId="091C8937" w14:textId="77777777" w:rsidR="00DB77F5" w:rsidRDefault="00DB77F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098D7704" w14:textId="77777777" w:rsidTr="001E0877">
        <w:tc>
          <w:tcPr>
            <w:tcW w:w="7650" w:type="dxa"/>
          </w:tcPr>
          <w:p w14:paraId="49193224" w14:textId="07F67E6F" w:rsidR="002B2D13" w:rsidRPr="005C6250" w:rsidRDefault="00E04087">
            <w:pPr>
              <w:pStyle w:val="Title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Khalifa University Enterprises Company Operation Committee Meeting</w:t>
            </w:r>
          </w:p>
        </w:tc>
        <w:tc>
          <w:tcPr>
            <w:tcW w:w="2574" w:type="dxa"/>
            <w:vAlign w:val="bottom"/>
          </w:tcPr>
          <w:p w14:paraId="66A57D25" w14:textId="248E81A4" w:rsidR="00D62E01" w:rsidRPr="00D60069" w:rsidRDefault="00673306" w:rsidP="00673306">
            <w:pPr>
              <w:pStyle w:val="Heading3"/>
            </w:pPr>
            <w:r>
              <w:t xml:space="preserve">06 </w:t>
            </w:r>
            <w:proofErr w:type="gramStart"/>
            <w:r>
              <w:t xml:space="preserve">Jan </w:t>
            </w:r>
            <w:r w:rsidR="00E04087">
              <w:t xml:space="preserve"> </w:t>
            </w:r>
            <w:r w:rsidR="005C6250">
              <w:t>20</w:t>
            </w:r>
            <w:r w:rsidR="00E04087">
              <w:t>2</w:t>
            </w:r>
            <w:r>
              <w:t>2</w:t>
            </w:r>
            <w:proofErr w:type="gramEnd"/>
          </w:p>
          <w:p w14:paraId="75BEEE1F" w14:textId="5BF4BFDC" w:rsidR="00D62E01" w:rsidRPr="00D60069" w:rsidRDefault="00A93FFD" w:rsidP="005C6250">
            <w:pPr>
              <w:pStyle w:val="Heading3"/>
            </w:pPr>
            <w:r>
              <w:t>2</w:t>
            </w:r>
            <w:r w:rsidR="00D84052">
              <w:t>-</w:t>
            </w:r>
            <w:r>
              <w:t>3</w:t>
            </w:r>
            <w:r w:rsidR="005C6250">
              <w:t xml:space="preserve"> P.M</w:t>
            </w:r>
          </w:p>
          <w:p w14:paraId="38C21ADE" w14:textId="3049B026" w:rsidR="002B2D13" w:rsidRPr="00D60069" w:rsidRDefault="00E04087" w:rsidP="005C6250">
            <w:pPr>
              <w:pStyle w:val="Heading3"/>
            </w:pPr>
            <w: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4455"/>
        <w:gridCol w:w="3184"/>
        <w:gridCol w:w="1779"/>
        <w:gridCol w:w="3315"/>
      </w:tblGrid>
      <w:tr w:rsidR="008F7518" w:rsidRPr="00D60069" w14:paraId="75ABA889" w14:textId="77777777" w:rsidTr="00AB428C">
        <w:tc>
          <w:tcPr>
            <w:tcW w:w="4455" w:type="dxa"/>
            <w:tcMar>
              <w:top w:w="144" w:type="dxa"/>
            </w:tcMar>
          </w:tcPr>
          <w:p w14:paraId="131B890E" w14:textId="153C4181" w:rsidR="008F7518" w:rsidRPr="00D60069" w:rsidRDefault="0091532E" w:rsidP="008F7518">
            <w:pPr>
              <w:pStyle w:val="Heading2"/>
              <w:tabs>
                <w:tab w:val="center" w:pos="2227"/>
              </w:tabs>
              <w:outlineLvl w:val="1"/>
            </w:pPr>
            <w:sdt>
              <w:sdt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8F7518" w:rsidRPr="00D60069">
                  <w:t>Meeting called by:</w:t>
                </w:r>
              </w:sdtContent>
            </w:sdt>
            <w:r w:rsidR="008F7518">
              <w:tab/>
            </w:r>
            <w:r w:rsidR="008F7518" w:rsidRPr="008F7518">
              <w:rPr>
                <w:b w:val="0"/>
                <w:bCs w:val="0"/>
              </w:rPr>
              <w:t>KUEC Operation Committee</w:t>
            </w:r>
          </w:p>
        </w:tc>
        <w:tc>
          <w:tcPr>
            <w:tcW w:w="3184" w:type="dxa"/>
            <w:tcMar>
              <w:top w:w="144" w:type="dxa"/>
            </w:tcMar>
          </w:tcPr>
          <w:p w14:paraId="2265A532" w14:textId="5A8DA462" w:rsidR="008F7518" w:rsidRPr="00D60069" w:rsidRDefault="008F7518" w:rsidP="008F7518"/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D60069" w:rsidRDefault="0091532E" w:rsidP="008F7518">
            <w:pPr>
              <w:pStyle w:val="Heading2"/>
              <w:outlineLvl w:val="1"/>
            </w:pPr>
            <w:sdt>
              <w:sdt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8F7518"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D60069" w:rsidRDefault="00673306" w:rsidP="00673306">
            <w:r>
              <w:t>Semi-</w:t>
            </w:r>
            <w:bookmarkStart w:id="0" w:name="_GoBack"/>
            <w:bookmarkEnd w:id="0"/>
            <w:r>
              <w:t>weekly</w:t>
            </w:r>
          </w:p>
        </w:tc>
      </w:tr>
      <w:tr w:rsidR="008F7518" w:rsidRPr="00D60069" w14:paraId="402C4F39" w14:textId="77777777" w:rsidTr="00AB428C">
        <w:tc>
          <w:tcPr>
            <w:tcW w:w="4455" w:type="dxa"/>
          </w:tcPr>
          <w:p w14:paraId="556D7FF0" w14:textId="77777777" w:rsidR="008F7518" w:rsidRPr="00D60069" w:rsidRDefault="0091532E" w:rsidP="008F7518">
            <w:pPr>
              <w:pStyle w:val="Heading2"/>
              <w:outlineLvl w:val="1"/>
            </w:pPr>
            <w:sdt>
              <w:sdt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8F7518" w:rsidRPr="00D60069">
                  <w:t>Attendees:</w:t>
                </w:r>
              </w:sdtContent>
            </w:sdt>
          </w:p>
        </w:tc>
        <w:tc>
          <w:tcPr>
            <w:tcW w:w="3184" w:type="dxa"/>
          </w:tcPr>
          <w:p w14:paraId="64D1F0E1" w14:textId="77777777" w:rsidR="008F7518" w:rsidRPr="00D60069" w:rsidRDefault="008F7518" w:rsidP="008F7518"/>
        </w:tc>
        <w:tc>
          <w:tcPr>
            <w:tcW w:w="1779" w:type="dxa"/>
          </w:tcPr>
          <w:p w14:paraId="6512C7A5" w14:textId="77777777" w:rsidR="008F7518" w:rsidRPr="00D60069" w:rsidRDefault="008F7518" w:rsidP="008F7518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1C81F1F7" w14:textId="77777777" w:rsidR="008F7518" w:rsidRPr="00D60069" w:rsidRDefault="008F7518" w:rsidP="008F7518"/>
        </w:tc>
      </w:tr>
      <w:tr w:rsidR="008F7518" w:rsidRPr="00D60069" w14:paraId="2B05A67F" w14:textId="77777777" w:rsidTr="00AB428C">
        <w:tc>
          <w:tcPr>
            <w:tcW w:w="4455" w:type="dxa"/>
          </w:tcPr>
          <w:p w14:paraId="7EE803E9" w14:textId="7D56757D" w:rsidR="008F7518" w:rsidRDefault="008F7518" w:rsidP="008F7518">
            <w:r w:rsidRPr="00235EF8">
              <w:rPr>
                <w:u w:val="single"/>
              </w:rPr>
              <w:t>Members</w:t>
            </w:r>
            <w:r>
              <w:t>:</w:t>
            </w:r>
          </w:p>
          <w:p w14:paraId="6ADE94B6" w14:textId="77777777" w:rsidR="00673306" w:rsidRDefault="00673306" w:rsidP="00673306">
            <w:pPr>
              <w:ind w:right="-450"/>
            </w:pPr>
            <w:r>
              <w:t xml:space="preserve">Dr. </w:t>
            </w:r>
            <w:proofErr w:type="spellStart"/>
            <w:r>
              <w:t>Arif</w:t>
            </w:r>
            <w:proofErr w:type="spellEnd"/>
            <w:r>
              <w:t xml:space="preserve"> Al </w:t>
            </w:r>
            <w:proofErr w:type="spellStart"/>
            <w:r>
              <w:t>Hammadi</w:t>
            </w:r>
            <w:proofErr w:type="spellEnd"/>
            <w:r>
              <w:t xml:space="preserve"> (CEO-Committee Head)</w:t>
            </w:r>
          </w:p>
          <w:p w14:paraId="44D50671" w14:textId="33782887" w:rsidR="008F7518" w:rsidRDefault="008F7518" w:rsidP="008F7518">
            <w:pPr>
              <w:ind w:right="-450"/>
              <w:rPr>
                <w:color w:val="1F497D"/>
              </w:rPr>
            </w:pPr>
            <w:r>
              <w:t>Mr. Ahmed Al Neyadi (COO- Deputy</w:t>
            </w:r>
            <w:r>
              <w:rPr>
                <w:color w:val="1F497D"/>
              </w:rPr>
              <w:t>)</w:t>
            </w:r>
          </w:p>
          <w:p w14:paraId="2C2C7152" w14:textId="3DF787EE" w:rsidR="008F7518" w:rsidRDefault="008F7518" w:rsidP="008F7518">
            <w:pPr>
              <w:ind w:right="-450"/>
            </w:pPr>
            <w:r>
              <w:t xml:space="preserve">Mr. </w:t>
            </w:r>
            <w:proofErr w:type="spellStart"/>
            <w:r>
              <w:t>Ebrahim</w:t>
            </w:r>
            <w:proofErr w:type="spellEnd"/>
            <w:r>
              <w:t xml:space="preserve"> </w:t>
            </w:r>
            <w:proofErr w:type="spellStart"/>
            <w:r>
              <w:t>Jafar</w:t>
            </w:r>
            <w:proofErr w:type="spellEnd"/>
            <w:r>
              <w:t xml:space="preserve"> </w:t>
            </w:r>
            <w:proofErr w:type="spellStart"/>
            <w:r>
              <w:t>Alahmed</w:t>
            </w:r>
            <w:proofErr w:type="spellEnd"/>
            <w:r>
              <w:t xml:space="preserve"> (Member) </w:t>
            </w:r>
          </w:p>
          <w:p w14:paraId="30CC2A22" w14:textId="77777777" w:rsidR="00673306" w:rsidRDefault="00673306" w:rsidP="00673306">
            <w:pPr>
              <w:ind w:right="-450"/>
            </w:pPr>
            <w:r>
              <w:t>Dr. Sami Bashir (Member)</w:t>
            </w:r>
          </w:p>
          <w:p w14:paraId="73119F79" w14:textId="726B1D73" w:rsidR="008F7518" w:rsidRDefault="008F7518" w:rsidP="008F7518">
            <w:pPr>
              <w:ind w:right="-450"/>
            </w:pPr>
            <w:r>
              <w:t>Mr. Hesham Salem (Member)</w:t>
            </w:r>
          </w:p>
          <w:p w14:paraId="4233560A" w14:textId="77777777" w:rsidR="008F7518" w:rsidRDefault="008F7518" w:rsidP="008F7518"/>
          <w:p w14:paraId="3A2625B6" w14:textId="6E011345" w:rsidR="008F7518" w:rsidRDefault="008F7518" w:rsidP="008F7518">
            <w:pPr>
              <w:pStyle w:val="Heading2"/>
              <w:outlineLvl w:val="1"/>
            </w:pPr>
            <w:r>
              <w:t>Absent:</w:t>
            </w:r>
          </w:p>
          <w:p w14:paraId="28BA2924" w14:textId="265034C7" w:rsidR="008F7518" w:rsidRDefault="008F7518" w:rsidP="008F7518">
            <w:pPr>
              <w:ind w:right="-990"/>
            </w:pPr>
            <w:r>
              <w:t>Dr. Steve</w:t>
            </w:r>
            <w:r w:rsidRPr="00A93FFD">
              <w:t xml:space="preserve"> Griffiths </w:t>
            </w:r>
            <w:r>
              <w:t xml:space="preserve"> (SVP- Research and Development-Member)</w:t>
            </w:r>
          </w:p>
          <w:p w14:paraId="45988D58" w14:textId="2E98F4E1" w:rsidR="008F7518" w:rsidRDefault="008F7518" w:rsidP="008F7518">
            <w:pPr>
              <w:ind w:right="-450"/>
            </w:pPr>
            <w:r>
              <w:t xml:space="preserve">Mr. Osama Al </w:t>
            </w:r>
            <w:proofErr w:type="spellStart"/>
            <w:r>
              <w:t>Najar</w:t>
            </w:r>
            <w:proofErr w:type="spellEnd"/>
            <w:r>
              <w:t xml:space="preserve"> (Member)</w:t>
            </w:r>
          </w:p>
          <w:p w14:paraId="46788497" w14:textId="76F89983" w:rsidR="008F7518" w:rsidRPr="00D60069" w:rsidRDefault="008F7518" w:rsidP="008F7518">
            <w:pPr>
              <w:ind w:right="-450"/>
            </w:pPr>
          </w:p>
        </w:tc>
        <w:tc>
          <w:tcPr>
            <w:tcW w:w="3184" w:type="dxa"/>
          </w:tcPr>
          <w:p w14:paraId="4C926A20" w14:textId="77777777" w:rsidR="008F7518" w:rsidRDefault="008F7518" w:rsidP="008F7518"/>
          <w:p w14:paraId="18836F39" w14:textId="0894E574" w:rsidR="008F7518" w:rsidRDefault="008F7518" w:rsidP="008F7518"/>
          <w:p w14:paraId="1A6FB9E3" w14:textId="77777777" w:rsidR="008F7518" w:rsidRPr="00B160A1" w:rsidRDefault="008F7518" w:rsidP="008F7518"/>
          <w:p w14:paraId="3121AE62" w14:textId="77777777" w:rsidR="008F7518" w:rsidRPr="00B160A1" w:rsidRDefault="008F7518" w:rsidP="008F7518"/>
          <w:p w14:paraId="4D8D0186" w14:textId="77777777" w:rsidR="008F7518" w:rsidRPr="00B160A1" w:rsidRDefault="008F7518" w:rsidP="008F7518"/>
          <w:p w14:paraId="16CF7421" w14:textId="77777777" w:rsidR="008F7518" w:rsidRPr="00B160A1" w:rsidRDefault="008F7518" w:rsidP="008F7518"/>
          <w:p w14:paraId="2C57EE3B" w14:textId="77777777" w:rsidR="008F7518" w:rsidRPr="00B160A1" w:rsidRDefault="008F7518" w:rsidP="008F7518"/>
          <w:p w14:paraId="778B7F46" w14:textId="2C987EEA" w:rsidR="00673306" w:rsidRDefault="00673306" w:rsidP="008F7518">
            <w:pPr>
              <w:pStyle w:val="ListParagraph"/>
              <w:ind w:right="-450"/>
            </w:pPr>
          </w:p>
          <w:p w14:paraId="7149B1BE" w14:textId="18723381" w:rsidR="008F7518" w:rsidRPr="00673306" w:rsidRDefault="00673306" w:rsidP="00673306">
            <w:r>
              <w:t>) (Member)</w:t>
            </w:r>
          </w:p>
        </w:tc>
        <w:tc>
          <w:tcPr>
            <w:tcW w:w="1779" w:type="dxa"/>
          </w:tcPr>
          <w:p w14:paraId="054E936F" w14:textId="77777777" w:rsidR="008F7518" w:rsidRPr="00D60069" w:rsidRDefault="008F7518" w:rsidP="008F7518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327AC5DE" w14:textId="77777777" w:rsidR="008F7518" w:rsidRPr="00D60069" w:rsidRDefault="008F7518" w:rsidP="008F7518"/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2B2D13" w:rsidRPr="00D60069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D60069" w:rsidRDefault="002B2D13" w:rsidP="00A93FFD">
            <w:pPr>
              <w:ind w:right="-270"/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D60069" w:rsidRDefault="002B2D13" w:rsidP="005C6250"/>
        </w:tc>
      </w:tr>
    </w:tbl>
    <w:p w14:paraId="619B87CE" w14:textId="5DA3AD4D" w:rsidR="002B2D13" w:rsidRPr="00D60069" w:rsidRDefault="00DC0AB4" w:rsidP="00DC0AB4">
      <w:pPr>
        <w:pStyle w:val="Heading1"/>
      </w:pPr>
      <w:r w:rsidRPr="00CB0BE3">
        <w:rPr>
          <w:rFonts w:asciiTheme="minorHAnsi" w:eastAsiaTheme="minorEastAsia" w:hAnsiTheme="minorHAnsi" w:cs="Times New Roman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62F50A48" w14:textId="77777777" w:rsidTr="00D62E01">
        <w:tc>
          <w:tcPr>
            <w:tcW w:w="1620" w:type="dxa"/>
          </w:tcPr>
          <w:p w14:paraId="26B5DA01" w14:textId="4D3A43D0" w:rsidR="002B2D13" w:rsidRPr="00D60069" w:rsidRDefault="002B2D13">
            <w:pPr>
              <w:pStyle w:val="Heading2"/>
            </w:pPr>
            <w:bookmarkStart w:id="1" w:name="MinuteItems"/>
            <w:bookmarkStart w:id="2" w:name="MinuteTopicSection"/>
            <w:bookmarkEnd w:id="1"/>
          </w:p>
        </w:tc>
        <w:tc>
          <w:tcPr>
            <w:tcW w:w="4970" w:type="dxa"/>
          </w:tcPr>
          <w:p w14:paraId="290C2C20" w14:textId="77777777" w:rsidR="002B2D13" w:rsidRPr="00D60069" w:rsidRDefault="002B2D13" w:rsidP="00CB0BE3">
            <w:pPr>
              <w:spacing w:before="0" w:after="0"/>
              <w:ind w:left="720"/>
            </w:pPr>
          </w:p>
        </w:tc>
        <w:tc>
          <w:tcPr>
            <w:tcW w:w="1324" w:type="dxa"/>
          </w:tcPr>
          <w:p w14:paraId="53059267" w14:textId="54C03643" w:rsidR="002B2D13" w:rsidRPr="00D60069" w:rsidRDefault="002B2D13" w:rsidP="007C1693">
            <w:pPr>
              <w:pStyle w:val="Heading2"/>
              <w:ind w:left="160"/>
            </w:pPr>
          </w:p>
        </w:tc>
        <w:tc>
          <w:tcPr>
            <w:tcW w:w="2310" w:type="dxa"/>
          </w:tcPr>
          <w:p w14:paraId="17CE5DE6" w14:textId="17669072" w:rsidR="002B2D13" w:rsidRPr="00D60069" w:rsidRDefault="002B2D13" w:rsidP="00D84052"/>
        </w:tc>
      </w:tr>
    </w:tbl>
    <w:bookmarkEnd w:id="2"/>
    <w:p w14:paraId="728F6350" w14:textId="2C38C152" w:rsidR="001376CA" w:rsidRPr="001376CA" w:rsidRDefault="002C2374" w:rsidP="001376C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2C2374">
        <w:rPr>
          <w:rFonts w:ascii="Calibri" w:hAnsi="Calibri" w:cs="Calibri"/>
          <w:color w:val="000000"/>
        </w:rPr>
        <w:t xml:space="preserve">1- </w:t>
      </w:r>
      <w:proofErr w:type="spellStart"/>
      <w:r w:rsidR="001376CA" w:rsidRPr="001376CA">
        <w:rPr>
          <w:rFonts w:ascii="Segoe UI" w:hAnsi="Segoe UI" w:cs="Segoe UI"/>
          <w:color w:val="0E101A"/>
        </w:rPr>
        <w:t>Ankabut</w:t>
      </w:r>
      <w:proofErr w:type="spellEnd"/>
      <w:r w:rsidR="001376CA" w:rsidRPr="001376CA">
        <w:rPr>
          <w:rFonts w:ascii="Segoe UI" w:hAnsi="Segoe UI" w:cs="Segoe UI"/>
          <w:color w:val="0E101A"/>
        </w:rPr>
        <w:t xml:space="preserve"> new company project updates (10 minutes</w:t>
      </w:r>
      <w:proofErr w:type="gramStart"/>
      <w:r w:rsidR="001376CA" w:rsidRPr="001376CA">
        <w:rPr>
          <w:rFonts w:ascii="Segoe UI" w:hAnsi="Segoe UI" w:cs="Segoe UI"/>
          <w:color w:val="0E101A"/>
        </w:rPr>
        <w:t>)-</w:t>
      </w:r>
      <w:proofErr w:type="gramEnd"/>
      <w:r w:rsidR="001376CA" w:rsidRPr="001376CA">
        <w:rPr>
          <w:rFonts w:ascii="Segoe UI" w:hAnsi="Segoe UI" w:cs="Segoe UI"/>
          <w:color w:val="0E101A"/>
        </w:rPr>
        <w:t xml:space="preserve"> Mr. </w:t>
      </w:r>
      <w:proofErr w:type="spellStart"/>
      <w:r w:rsidR="001376CA" w:rsidRPr="001376CA">
        <w:rPr>
          <w:rFonts w:ascii="Segoe UI" w:hAnsi="Segoe UI" w:cs="Segoe UI"/>
          <w:color w:val="000000"/>
          <w:sz w:val="22"/>
          <w:szCs w:val="22"/>
        </w:rPr>
        <w:t>Ebrahim</w:t>
      </w:r>
      <w:proofErr w:type="spellEnd"/>
    </w:p>
    <w:p w14:paraId="01E1DBC4" w14:textId="77777777" w:rsidR="001376CA" w:rsidRPr="001376CA" w:rsidRDefault="001376CA" w:rsidP="001376CA">
      <w:pPr>
        <w:shd w:val="clear" w:color="auto" w:fill="FFFFFF"/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2- Nava Mask JV updates (10 minutes</w:t>
      </w:r>
      <w:proofErr w:type="gramStart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)-</w:t>
      </w:r>
      <w:proofErr w:type="gramEnd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 xml:space="preserve"> Mr. Hesham Salem.</w:t>
      </w:r>
    </w:p>
    <w:p w14:paraId="50B8B0AA" w14:textId="77777777" w:rsidR="001376CA" w:rsidRPr="001376CA" w:rsidRDefault="001376CA" w:rsidP="001376CA">
      <w:pPr>
        <w:shd w:val="clear" w:color="auto" w:fill="FFFFFF"/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3- KUEC Delegation of Authority (10 minutes</w:t>
      </w:r>
      <w:proofErr w:type="gramStart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)-</w:t>
      </w:r>
      <w:proofErr w:type="gramEnd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 xml:space="preserve"> Mr. </w:t>
      </w:r>
      <w:proofErr w:type="spellStart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Ebrahim</w:t>
      </w:r>
      <w:proofErr w:type="spellEnd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 xml:space="preserve"> Al Ahmed- Mr. Hesham Salem.</w:t>
      </w:r>
    </w:p>
    <w:p w14:paraId="585E4805" w14:textId="77777777" w:rsidR="001376CA" w:rsidRPr="001376CA" w:rsidRDefault="001376CA" w:rsidP="001376CA">
      <w:pPr>
        <w:shd w:val="clear" w:color="auto" w:fill="FFFFFF"/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4- KUEC new subsidiaries establishments. (5 minutes) Mr. Hesham Salem.</w:t>
      </w:r>
    </w:p>
    <w:p w14:paraId="33FDC5A1" w14:textId="77777777" w:rsidR="001376CA" w:rsidRPr="001376CA" w:rsidRDefault="001376CA" w:rsidP="001376CA">
      <w:pPr>
        <w:shd w:val="clear" w:color="auto" w:fill="FFFFFF"/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 xml:space="preserve">5- JP Morgan tax declaration updates </w:t>
      </w:r>
      <w:proofErr w:type="gramStart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( 5</w:t>
      </w:r>
      <w:proofErr w:type="gramEnd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 xml:space="preserve"> minutes)- Mr. </w:t>
      </w:r>
      <w:proofErr w:type="spellStart"/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Ebrahim</w:t>
      </w:r>
      <w:proofErr w:type="spellEnd"/>
    </w:p>
    <w:p w14:paraId="299374DA" w14:textId="77777777" w:rsidR="001376CA" w:rsidRPr="001376CA" w:rsidRDefault="001376CA" w:rsidP="001376CA">
      <w:pPr>
        <w:shd w:val="clear" w:color="auto" w:fill="FFFFFF"/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6-JP Morgan reporting (5 minutes) Mr. Hesham Salem.</w:t>
      </w:r>
    </w:p>
    <w:p w14:paraId="18F68DFD" w14:textId="77777777" w:rsidR="001376CA" w:rsidRPr="001376CA" w:rsidRDefault="001376CA" w:rsidP="001376CA">
      <w:pPr>
        <w:shd w:val="clear" w:color="auto" w:fill="FFFFFF"/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7- KUEC other updates (</w:t>
      </w:r>
      <w:r w:rsidRPr="001376CA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 xml:space="preserve">KUEC logo registration need- </w:t>
      </w:r>
      <w:proofErr w:type="spellStart"/>
      <w:r w:rsidRPr="001376CA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Zoho</w:t>
      </w:r>
      <w:proofErr w:type="spellEnd"/>
      <w:r w:rsidRPr="001376CA"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 xml:space="preserve"> accounting system updates - KUEC credit facilities proposal).</w:t>
      </w:r>
      <w:r w:rsidRPr="001376CA">
        <w:rPr>
          <w:rFonts w:ascii="Segoe UI" w:eastAsia="Times New Roman" w:hAnsi="Segoe UI" w:cs="Segoe UI"/>
          <w:color w:val="000000"/>
          <w:sz w:val="22"/>
          <w:szCs w:val="22"/>
        </w:rPr>
        <w:t> (5 minutes)- Mr. Hesham Salem.</w:t>
      </w:r>
    </w:p>
    <w:p w14:paraId="45B1DEA1" w14:textId="77777777" w:rsidR="001376CA" w:rsidRPr="001376CA" w:rsidRDefault="001376CA" w:rsidP="001376CA">
      <w:pPr>
        <w:shd w:val="clear" w:color="auto" w:fill="FFFFFF"/>
        <w:spacing w:before="0" w:after="0"/>
        <w:rPr>
          <w:rFonts w:ascii="Calibri" w:eastAsia="Times New Roman" w:hAnsi="Calibri" w:cs="Calibri"/>
          <w:color w:val="000000"/>
          <w:sz w:val="24"/>
          <w:szCs w:val="24"/>
        </w:rPr>
      </w:pPr>
      <w:r w:rsidRPr="001376CA">
        <w:rPr>
          <w:rFonts w:ascii="Segoe UI" w:eastAsia="Times New Roman" w:hAnsi="Segoe UI" w:cs="Segoe UI"/>
          <w:color w:val="0E101A"/>
          <w:sz w:val="24"/>
          <w:szCs w:val="24"/>
        </w:rPr>
        <w:t>8- Any other points (5 minutes).</w:t>
      </w:r>
    </w:p>
    <w:p w14:paraId="0796C162" w14:textId="611EB840" w:rsidR="00F814AF" w:rsidRPr="00A81EFC" w:rsidRDefault="00F814AF" w:rsidP="001376CA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11A8244" w14:textId="44E42A04" w:rsidR="002B2D13" w:rsidRPr="00DC0AB4" w:rsidRDefault="00DC0AB4" w:rsidP="00DC0AB4">
      <w:pPr>
        <w:pStyle w:val="Heading1"/>
        <w:rPr>
          <w:rFonts w:asciiTheme="minorHAnsi" w:eastAsiaTheme="minorEastAsia" w:hAnsiTheme="minorHAnsi" w:cs="Times New Roman"/>
          <w:bCs w:val="0"/>
          <w:color w:val="FF0000"/>
          <w:szCs w:val="19"/>
        </w:rPr>
      </w:pPr>
      <w:r w:rsidRPr="00DC0AB4">
        <w:rPr>
          <w:rFonts w:asciiTheme="minorHAnsi" w:eastAsiaTheme="minorEastAsia" w:hAnsiTheme="minorHAnsi" w:cs="Times New Roman"/>
          <w:bCs w:val="0"/>
          <w:color w:val="FF0000"/>
          <w:szCs w:val="19"/>
        </w:rPr>
        <w:t xml:space="preserve">Action Points </w:t>
      </w:r>
    </w:p>
    <w:p w14:paraId="6B473E1E" w14:textId="15025D5F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2E574C2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1- </w:t>
      </w:r>
      <w:proofErr w:type="spellStart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Ankabut's</w:t>
      </w:r>
      <w:proofErr w:type="spellEnd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project updates.</w:t>
      </w:r>
    </w:p>
    <w:p w14:paraId="67BD2CC9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</w:t>
      </w:r>
    </w:p>
    <w:p w14:paraId="5F6C1407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A- Ensure that PWC commits to the study completion deadline (Mr. </w:t>
      </w:r>
      <w:proofErr w:type="spell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Ebrahim</w:t>
      </w:r>
      <w:proofErr w:type="spell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).</w:t>
      </w:r>
    </w:p>
    <w:p w14:paraId="504937CB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B- Provide PWC with required data (Mr. Hesham).</w:t>
      </w:r>
    </w:p>
    <w:p w14:paraId="23EE4C20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7EB3840" w14:textId="45D8C906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8A4BB48" w14:textId="4DAF4256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790CCF6" w14:textId="4063B238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BB8E197" w14:textId="36AFEAAD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5CABD9A" w14:textId="70DE4907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AA473C7" w14:textId="48B7651D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EAEF150" w14:textId="7ECCF230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7740AB5" w14:textId="7E1D81DE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D0C0A79" w14:textId="59CEDF7C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0607CBF" w14:textId="415E1A4E" w:rsid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224046B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5D9B3CF" w14:textId="55D94716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2- Nava Mask JV update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s (10 minutes</w:t>
      </w:r>
      <w:proofErr w:type="gramStart"/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)-</w:t>
      </w:r>
      <w:proofErr w:type="gramEnd"/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Mr. Hesham</w:t>
      </w: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.</w:t>
      </w:r>
    </w:p>
    <w:p w14:paraId="6BD3EDC1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</w:t>
      </w:r>
    </w:p>
    <w:p w14:paraId="3C54F1FC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A- To acquire the investment committee approval to start the JV with B&amp;A (Mr. Ahmed)</w:t>
      </w:r>
    </w:p>
    <w:p w14:paraId="21D4278A" w14:textId="1FBE4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B- To acquire additional information 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about </w:t>
      </w:r>
      <w:proofErr w:type="spellStart"/>
      <w:r>
        <w:rPr>
          <w:rFonts w:ascii="Times New Roman" w:eastAsia="Times New Roman" w:hAnsi="Times New Roman"/>
          <w:color w:val="0E101A"/>
          <w:sz w:val="24"/>
          <w:szCs w:val="24"/>
        </w:rPr>
        <w:t>NavaMask</w:t>
      </w:r>
      <w:proofErr w:type="spellEnd"/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product and the new partner (B&amp;A) </w:t>
      </w: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from Dr. </w:t>
      </w:r>
      <w:proofErr w:type="spell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Shadi</w:t>
      </w:r>
      <w:proofErr w:type="spell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 (Mr. Ahmed).</w:t>
      </w:r>
    </w:p>
    <w:p w14:paraId="62FDAE8D" w14:textId="5D727D12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C- To contact SEHA to collaborate 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for </w:t>
      </w: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using Nava Mask (Mr. Hesham).</w:t>
      </w:r>
    </w:p>
    <w:p w14:paraId="391E33C3" w14:textId="33EED86D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D- To provide the st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udy for the new Germany partner </w:t>
      </w: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(Mr. Hesham).</w:t>
      </w:r>
    </w:p>
    <w:p w14:paraId="56B47FD4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598C680" w14:textId="49369F38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3- KUEC Delegation of Authority (10 minutes</w:t>
      </w:r>
      <w:proofErr w:type="gramStart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)-</w:t>
      </w:r>
      <w:proofErr w:type="gramEnd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Mr. </w:t>
      </w:r>
      <w:proofErr w:type="spellStart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Eb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rahim</w:t>
      </w:r>
      <w:proofErr w:type="spellEnd"/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- Mr. Hesham</w:t>
      </w: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.</w:t>
      </w:r>
    </w:p>
    <w:p w14:paraId="3103F837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</w:t>
      </w:r>
    </w:p>
    <w:p w14:paraId="0056160C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A- Mr. </w:t>
      </w:r>
      <w:proofErr w:type="spell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Ebrahim</w:t>
      </w:r>
      <w:proofErr w:type="spell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 will review the currently proposed authority matrix, add thresholds and make necessary adjustments by next week.</w:t>
      </w:r>
    </w:p>
    <w:p w14:paraId="01988974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3DDD85E" w14:textId="5F772B0B" w:rsidR="00D94B1F" w:rsidRDefault="00D94B1F" w:rsidP="00D94B1F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4- KUEC new subsidiaries establishments. (10 minutes)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Mr. Hesham</w:t>
      </w: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.</w:t>
      </w:r>
    </w:p>
    <w:p w14:paraId="7149DFD3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0C28354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A- To establish governing part of the new authority matrix to </w:t>
      </w:r>
      <w:proofErr w:type="spell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handel</w:t>
      </w:r>
      <w:proofErr w:type="spell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 the legal relation between KU and KUEC and between KUEC and subsidiaries </w:t>
      </w:r>
      <w:proofErr w:type="gram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( Mr</w:t>
      </w:r>
      <w:proofErr w:type="gram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. Osama – Mr. Hesham).</w:t>
      </w:r>
    </w:p>
    <w:p w14:paraId="4134D8E6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B- To provide a proposal for a sharing equity/compensation system for our faculties to encourage them to push their innovation projects. </w:t>
      </w:r>
      <w:proofErr w:type="gram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( Dr</w:t>
      </w:r>
      <w:proofErr w:type="gram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. Sami)</w:t>
      </w:r>
    </w:p>
    <w:p w14:paraId="2371CFEA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60421993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62DC06E0" w14:textId="7FE55A7B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5- JP Morgan tax declaration updates </w:t>
      </w:r>
      <w:proofErr w:type="gramStart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( 5</w:t>
      </w:r>
      <w:proofErr w:type="gramEnd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minutes)- Mr. </w:t>
      </w:r>
      <w:proofErr w:type="spellStart"/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Ebrahim</w:t>
      </w:r>
      <w:proofErr w:type="spellEnd"/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.</w:t>
      </w:r>
    </w:p>
    <w:p w14:paraId="2E009D7D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</w:t>
      </w:r>
    </w:p>
    <w:p w14:paraId="68A67D47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A- KU Finance (Mr. Raj) will follow up with Mr. </w:t>
      </w:r>
      <w:proofErr w:type="spell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Kamel</w:t>
      </w:r>
      <w:proofErr w:type="spell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 from ADIA on the required declaration.</w:t>
      </w:r>
    </w:p>
    <w:p w14:paraId="562107D3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C360D3B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0A679A2" w14:textId="75444165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6- JP Morgan reporti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ng (5 minutes) Mr. Hesham.</w:t>
      </w:r>
    </w:p>
    <w:p w14:paraId="1D951698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</w:t>
      </w:r>
    </w:p>
    <w:p w14:paraId="7B90776B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A- Meeting JP Morgan/</w:t>
      </w:r>
      <w:proofErr w:type="spell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Balck</w:t>
      </w:r>
      <w:proofErr w:type="spell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 Rock on 17th Jan to discuss the reporting aspects.</w:t>
      </w:r>
    </w:p>
    <w:p w14:paraId="70423888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77FB291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</w:t>
      </w:r>
    </w:p>
    <w:p w14:paraId="38F23393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  </w:t>
      </w:r>
    </w:p>
    <w:p w14:paraId="3EB17282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882B27A" w14:textId="17951ACF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7- KUEC other updates (</w:t>
      </w:r>
      <w:r w:rsidRPr="00D94B1F">
        <w:rPr>
          <w:rFonts w:ascii="Times New Roman" w:eastAsia="Times New Roman" w:hAnsi="Times New Roman"/>
          <w:b/>
          <w:bCs/>
          <w:i/>
          <w:iCs/>
          <w:color w:val="0E101A"/>
          <w:sz w:val="24"/>
          <w:szCs w:val="24"/>
        </w:rPr>
        <w:t xml:space="preserve">KUEC logo registration need- </w:t>
      </w:r>
      <w:proofErr w:type="spellStart"/>
      <w:r w:rsidRPr="00D94B1F">
        <w:rPr>
          <w:rFonts w:ascii="Times New Roman" w:eastAsia="Times New Roman" w:hAnsi="Times New Roman"/>
          <w:b/>
          <w:bCs/>
          <w:i/>
          <w:iCs/>
          <w:color w:val="0E101A"/>
          <w:sz w:val="24"/>
          <w:szCs w:val="24"/>
        </w:rPr>
        <w:t>Zoho</w:t>
      </w:r>
      <w:proofErr w:type="spellEnd"/>
      <w:r w:rsidRPr="00D94B1F">
        <w:rPr>
          <w:rFonts w:ascii="Times New Roman" w:eastAsia="Times New Roman" w:hAnsi="Times New Roman"/>
          <w:b/>
          <w:bCs/>
          <w:i/>
          <w:iCs/>
          <w:color w:val="0E101A"/>
          <w:sz w:val="24"/>
          <w:szCs w:val="24"/>
        </w:rPr>
        <w:t xml:space="preserve"> accounting system updates - KUEC credit facilities proposal).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(5 minutes)- Mr. Hesham</w:t>
      </w: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.</w:t>
      </w:r>
    </w:p>
    <w:p w14:paraId="0905D694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</w:t>
      </w:r>
    </w:p>
    <w:p w14:paraId="4005A097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A- Hesham will update in the next meeting.</w:t>
      </w:r>
    </w:p>
    <w:p w14:paraId="32EE9CDE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704CC97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E296B76" w14:textId="357E2100" w:rsidR="00D94B1F" w:rsidRDefault="00D94B1F" w:rsidP="00D94B1F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8- Any other points (5 minutes).</w:t>
      </w:r>
    </w:p>
    <w:p w14:paraId="42C4CF32" w14:textId="7777777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60C66F4" w14:textId="10AA6EF7" w:rsidR="00D94B1F" w:rsidRPr="00D94B1F" w:rsidRDefault="00D94B1F" w:rsidP="00D94B1F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A- Provide updates /solid results about the </w:t>
      </w:r>
      <w:proofErr w:type="spell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TechStars</w:t>
      </w:r>
      <w:proofErr w:type="spellEnd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 xml:space="preserve"> project (Dr. </w:t>
      </w:r>
      <w:proofErr w:type="gramStart"/>
      <w:r w:rsidRPr="00D94B1F">
        <w:rPr>
          <w:rFonts w:ascii="Times New Roman" w:eastAsia="Times New Roman" w:hAnsi="Times New Roman"/>
          <w:color w:val="0E101A"/>
          <w:sz w:val="24"/>
          <w:szCs w:val="24"/>
        </w:rPr>
        <w:t>Sami )</w:t>
      </w:r>
      <w:proofErr w:type="gramEnd"/>
      <w:r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6B66A9F0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5C924576" w14:textId="785AD79E" w:rsidR="00B76D7D" w:rsidRPr="00B76D7D" w:rsidRDefault="00B76D7D" w:rsidP="002C2374">
      <w:pPr>
        <w:pStyle w:val="ListParagraph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A99B5C1" w14:textId="77777777" w:rsidR="00F814AF" w:rsidRPr="00A81EFC" w:rsidRDefault="00F814AF" w:rsidP="00F814AF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6C4BE3C" w14:textId="33EF6EBC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sectPr w:rsidR="00474764" w:rsidSect="00C35860">
      <w:footerReference w:type="default" r:id="rId8"/>
      <w:type w:val="continuous"/>
      <w:pgSz w:w="12240" w:h="15840" w:code="1"/>
      <w:pgMar w:top="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87540E" w14:textId="77777777" w:rsidR="0091532E" w:rsidRDefault="0091532E">
      <w:pPr>
        <w:spacing w:before="0" w:after="0"/>
      </w:pPr>
      <w:r>
        <w:separator/>
      </w:r>
    </w:p>
  </w:endnote>
  <w:endnote w:type="continuationSeparator" w:id="0">
    <w:p w14:paraId="29C35D58" w14:textId="77777777" w:rsidR="0091532E" w:rsidRDefault="0091532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359570B5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330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2B3558" w14:textId="77777777" w:rsidR="0091532E" w:rsidRDefault="0091532E">
      <w:pPr>
        <w:spacing w:before="0" w:after="0"/>
      </w:pPr>
      <w:r>
        <w:separator/>
      </w:r>
    </w:p>
  </w:footnote>
  <w:footnote w:type="continuationSeparator" w:id="0">
    <w:p w14:paraId="586F6B1B" w14:textId="77777777" w:rsidR="0091532E" w:rsidRDefault="0091532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20E2B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9001CA7"/>
    <w:multiLevelType w:val="hybridMultilevel"/>
    <w:tmpl w:val="A3125724"/>
    <w:lvl w:ilvl="0" w:tplc="95D8FA1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F2C29"/>
    <w:multiLevelType w:val="hybridMultilevel"/>
    <w:tmpl w:val="042E973A"/>
    <w:lvl w:ilvl="0" w:tplc="2B6AE53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623EE"/>
    <w:multiLevelType w:val="hybridMultilevel"/>
    <w:tmpl w:val="72768F5C"/>
    <w:lvl w:ilvl="0" w:tplc="92D0CFD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6487A"/>
    <w:rsid w:val="0007525D"/>
    <w:rsid w:val="000862D0"/>
    <w:rsid w:val="00092238"/>
    <w:rsid w:val="000C3FFB"/>
    <w:rsid w:val="00102048"/>
    <w:rsid w:val="00106F10"/>
    <w:rsid w:val="00110ED1"/>
    <w:rsid w:val="001376CA"/>
    <w:rsid w:val="00154EEC"/>
    <w:rsid w:val="001650C5"/>
    <w:rsid w:val="001E0877"/>
    <w:rsid w:val="001E6270"/>
    <w:rsid w:val="00235EF8"/>
    <w:rsid w:val="00280D6E"/>
    <w:rsid w:val="002912D7"/>
    <w:rsid w:val="002B2D13"/>
    <w:rsid w:val="002C2374"/>
    <w:rsid w:val="002E12E2"/>
    <w:rsid w:val="003057DC"/>
    <w:rsid w:val="0034721D"/>
    <w:rsid w:val="00362DAF"/>
    <w:rsid w:val="003661F2"/>
    <w:rsid w:val="00394860"/>
    <w:rsid w:val="003B1BD1"/>
    <w:rsid w:val="003D5BF7"/>
    <w:rsid w:val="003F257D"/>
    <w:rsid w:val="00416E1B"/>
    <w:rsid w:val="0043232D"/>
    <w:rsid w:val="00433BC4"/>
    <w:rsid w:val="00474764"/>
    <w:rsid w:val="004B327F"/>
    <w:rsid w:val="00590371"/>
    <w:rsid w:val="005A7328"/>
    <w:rsid w:val="005B617E"/>
    <w:rsid w:val="005B7D9A"/>
    <w:rsid w:val="005C07DB"/>
    <w:rsid w:val="005C6250"/>
    <w:rsid w:val="00624C32"/>
    <w:rsid w:val="006344A8"/>
    <w:rsid w:val="006403FA"/>
    <w:rsid w:val="00664F3D"/>
    <w:rsid w:val="00673306"/>
    <w:rsid w:val="006E0F51"/>
    <w:rsid w:val="00734EEC"/>
    <w:rsid w:val="00792192"/>
    <w:rsid w:val="00792650"/>
    <w:rsid w:val="007C1693"/>
    <w:rsid w:val="007E12ED"/>
    <w:rsid w:val="007F04FA"/>
    <w:rsid w:val="007F7776"/>
    <w:rsid w:val="008364E3"/>
    <w:rsid w:val="00873D29"/>
    <w:rsid w:val="00874564"/>
    <w:rsid w:val="008D5BF8"/>
    <w:rsid w:val="008F7518"/>
    <w:rsid w:val="0091532E"/>
    <w:rsid w:val="0091543B"/>
    <w:rsid w:val="009A7223"/>
    <w:rsid w:val="00A05AA8"/>
    <w:rsid w:val="00A6171E"/>
    <w:rsid w:val="00A81EFC"/>
    <w:rsid w:val="00A93FFD"/>
    <w:rsid w:val="00AB428C"/>
    <w:rsid w:val="00AC1EFB"/>
    <w:rsid w:val="00B07AAE"/>
    <w:rsid w:val="00B160A1"/>
    <w:rsid w:val="00B47BCA"/>
    <w:rsid w:val="00B604A0"/>
    <w:rsid w:val="00B76D7D"/>
    <w:rsid w:val="00B93F64"/>
    <w:rsid w:val="00BF4930"/>
    <w:rsid w:val="00C10E02"/>
    <w:rsid w:val="00C30F05"/>
    <w:rsid w:val="00C31CF6"/>
    <w:rsid w:val="00C35860"/>
    <w:rsid w:val="00C35DA4"/>
    <w:rsid w:val="00C75CCA"/>
    <w:rsid w:val="00CA7FEB"/>
    <w:rsid w:val="00CB0BE3"/>
    <w:rsid w:val="00D141CB"/>
    <w:rsid w:val="00D60069"/>
    <w:rsid w:val="00D62E01"/>
    <w:rsid w:val="00D661EE"/>
    <w:rsid w:val="00D84052"/>
    <w:rsid w:val="00D94B1F"/>
    <w:rsid w:val="00DB77F5"/>
    <w:rsid w:val="00DC0AB4"/>
    <w:rsid w:val="00DD7A55"/>
    <w:rsid w:val="00DE36D5"/>
    <w:rsid w:val="00DE49BA"/>
    <w:rsid w:val="00DF4C45"/>
    <w:rsid w:val="00E04087"/>
    <w:rsid w:val="00E048B4"/>
    <w:rsid w:val="00E53B86"/>
    <w:rsid w:val="00E93B81"/>
    <w:rsid w:val="00EA3B6F"/>
    <w:rsid w:val="00EB6991"/>
    <w:rsid w:val="00F05BA6"/>
    <w:rsid w:val="00F434DD"/>
    <w:rsid w:val="00F605A7"/>
    <w:rsid w:val="00F814AF"/>
    <w:rsid w:val="00F82209"/>
    <w:rsid w:val="00F85895"/>
    <w:rsid w:val="00FD22B6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C21270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C21270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C21270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C0A3E"/>
    <w:rsid w:val="000D3F6D"/>
    <w:rsid w:val="00127FB1"/>
    <w:rsid w:val="00203B9B"/>
    <w:rsid w:val="00586475"/>
    <w:rsid w:val="006621D7"/>
    <w:rsid w:val="00664A83"/>
    <w:rsid w:val="006E5771"/>
    <w:rsid w:val="007F3A10"/>
    <w:rsid w:val="00804C7A"/>
    <w:rsid w:val="00891C3C"/>
    <w:rsid w:val="009346F7"/>
    <w:rsid w:val="00A9439E"/>
    <w:rsid w:val="00A953A8"/>
    <w:rsid w:val="00C21270"/>
    <w:rsid w:val="00D86874"/>
    <w:rsid w:val="00E0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12413FA7704E469F7A8951296EC666">
    <w:name w:val="EA12413FA7704E469F7A8951296EC666"/>
  </w:style>
  <w:style w:type="paragraph" w:customStyle="1" w:styleId="2BD255F143514AFA8A1FDB43EE5F9038">
    <w:name w:val="2BD255F143514AFA8A1FDB43EE5F9038"/>
  </w:style>
  <w:style w:type="paragraph" w:customStyle="1" w:styleId="D92843AA0A2445489F82570C5F8195DD">
    <w:name w:val="D92843AA0A2445489F82570C5F8195DD"/>
  </w:style>
  <w:style w:type="paragraph" w:customStyle="1" w:styleId="E2EA6ECA1DA34640BFED1E413637C351">
    <w:name w:val="E2EA6ECA1DA34640BFED1E413637C351"/>
  </w:style>
  <w:style w:type="paragraph" w:customStyle="1" w:styleId="5F7D8A5F0D2149208F64CE196A92217C">
    <w:name w:val="5F7D8A5F0D2149208F64CE196A92217C"/>
  </w:style>
  <w:style w:type="paragraph" w:customStyle="1" w:styleId="E77F58EAD7BB48259B4B9E9AB7A49177">
    <w:name w:val="E77F58EAD7BB48259B4B9E9AB7A49177"/>
  </w:style>
  <w:style w:type="paragraph" w:customStyle="1" w:styleId="256B3A8A7FCD46AFA7E11CCA7341E6F6">
    <w:name w:val="256B3A8A7FCD46AFA7E11CCA7341E6F6"/>
  </w:style>
  <w:style w:type="paragraph" w:customStyle="1" w:styleId="D4B99E4B18674DD383DF91CB1F7EB0FC">
    <w:name w:val="D4B99E4B18674DD383DF91CB1F7EB0FC"/>
    <w:rsid w:val="00586475"/>
  </w:style>
  <w:style w:type="paragraph" w:customStyle="1" w:styleId="D26F2E041DA242C18A9B98663B427CE5">
    <w:name w:val="D26F2E041DA242C18A9B98663B427CE5"/>
    <w:rsid w:val="00C21270"/>
  </w:style>
  <w:style w:type="paragraph" w:customStyle="1" w:styleId="D412E92DD8D141F98B647176F71616D4">
    <w:name w:val="D412E92DD8D141F98B647176F71616D4"/>
    <w:rsid w:val="00C21270"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A5A67-1F8C-4A9C-963F-352ACB7BB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1312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4</cp:revision>
  <cp:lastPrinted>2018-04-25T12:11:00Z</cp:lastPrinted>
  <dcterms:created xsi:type="dcterms:W3CDTF">2022-01-06T10:07:00Z</dcterms:created>
  <dcterms:modified xsi:type="dcterms:W3CDTF">2022-01-07T07:59:00Z</dcterms:modified>
  <cp:version/>
</cp:coreProperties>
</file>