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B62427" w14:paraId="098D7704" w14:textId="77777777" w:rsidTr="001E0877">
        <w:tc>
          <w:tcPr>
            <w:tcW w:w="7650" w:type="dxa"/>
          </w:tcPr>
          <w:p w14:paraId="49193224" w14:textId="69F8115A" w:rsidR="002B2D13" w:rsidRPr="000D4419" w:rsidRDefault="00E355A1">
            <w:pPr>
              <w:pStyle w:val="Title"/>
              <w:rPr>
                <w:rFonts w:cstheme="majorHAnsi"/>
                <w:sz w:val="36"/>
                <w:szCs w:val="36"/>
              </w:rPr>
            </w:pPr>
            <w:r w:rsidRPr="000D4419">
              <w:rPr>
                <w:rFonts w:cstheme="majorHAnsi"/>
                <w:sz w:val="36"/>
                <w:szCs w:val="36"/>
              </w:rPr>
              <w:t>Khalifa University Enterprises Company Operation</w:t>
            </w:r>
            <w:r w:rsidR="00E021AA" w:rsidRPr="000D4419">
              <w:rPr>
                <w:rFonts w:cstheme="majorHAnsi"/>
                <w:sz w:val="36"/>
                <w:szCs w:val="36"/>
              </w:rPr>
              <w:t>al</w:t>
            </w:r>
            <w:r w:rsidRPr="000D4419">
              <w:rPr>
                <w:rFonts w:cstheme="majorHAnsi"/>
                <w:sz w:val="36"/>
                <w:szCs w:val="36"/>
              </w:rPr>
              <w:t xml:space="preserve"> Committee Meeting</w:t>
            </w:r>
          </w:p>
        </w:tc>
        <w:tc>
          <w:tcPr>
            <w:tcW w:w="2574" w:type="dxa"/>
            <w:vAlign w:val="bottom"/>
          </w:tcPr>
          <w:p w14:paraId="66A57D25" w14:textId="6AC8AE20" w:rsidR="00D62E01" w:rsidRPr="000D4419" w:rsidRDefault="0040132C" w:rsidP="0040132C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>0</w:t>
            </w:r>
            <w:r w:rsidR="00A40B07">
              <w:rPr>
                <w:rFonts w:cstheme="majorHAnsi"/>
              </w:rPr>
              <w:t xml:space="preserve">3 </w:t>
            </w:r>
            <w:r w:rsidR="00E355A1">
              <w:rPr>
                <w:rFonts w:cstheme="majorHAnsi"/>
              </w:rPr>
              <w:t>-</w:t>
            </w:r>
            <w:r w:rsidR="00673306" w:rsidRPr="000D4419">
              <w:rPr>
                <w:rFonts w:cstheme="majorHAnsi"/>
              </w:rPr>
              <w:t xml:space="preserve"> </w:t>
            </w:r>
            <w:r>
              <w:rPr>
                <w:rFonts w:cstheme="majorHAnsi"/>
              </w:rPr>
              <w:t>Nov</w:t>
            </w:r>
            <w:r w:rsidR="00E355A1">
              <w:rPr>
                <w:rFonts w:cstheme="majorHAnsi"/>
              </w:rPr>
              <w:t>-</w:t>
            </w:r>
            <w:r w:rsidR="00E04087" w:rsidRPr="000D4419">
              <w:rPr>
                <w:rFonts w:cstheme="majorHAnsi"/>
              </w:rPr>
              <w:t xml:space="preserve"> </w:t>
            </w:r>
            <w:r w:rsidR="005C6250" w:rsidRPr="000D4419">
              <w:rPr>
                <w:rFonts w:cstheme="majorHAnsi"/>
              </w:rPr>
              <w:t>20</w:t>
            </w:r>
            <w:r w:rsidR="00E04087" w:rsidRPr="000D4419">
              <w:rPr>
                <w:rFonts w:cstheme="majorHAnsi"/>
              </w:rPr>
              <w:t>2</w:t>
            </w:r>
            <w:r w:rsidR="00673306" w:rsidRPr="000D4419">
              <w:rPr>
                <w:rFonts w:cstheme="majorHAnsi"/>
              </w:rPr>
              <w:t>2</w:t>
            </w:r>
          </w:p>
          <w:p w14:paraId="75BEEE1F" w14:textId="7695C949" w:rsidR="00D62E01" w:rsidRPr="000D4419" w:rsidRDefault="000D01C3" w:rsidP="000D01C3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>3</w:t>
            </w:r>
            <w:r w:rsidR="00D84052" w:rsidRPr="000D4419">
              <w:rPr>
                <w:rFonts w:cstheme="majorHAnsi"/>
              </w:rPr>
              <w:t>-</w:t>
            </w:r>
            <w:r>
              <w:rPr>
                <w:rFonts w:cstheme="majorHAnsi"/>
              </w:rPr>
              <w:t>4</w:t>
            </w:r>
            <w:r w:rsidR="005C6250" w:rsidRPr="000D4419">
              <w:rPr>
                <w:rFonts w:cstheme="majorHAnsi"/>
              </w:rPr>
              <w:t xml:space="preserve"> P.M</w:t>
            </w:r>
          </w:p>
          <w:p w14:paraId="38C21ADE" w14:textId="3049B026" w:rsidR="002B2D13" w:rsidRPr="000D4419" w:rsidRDefault="00E355A1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6480"/>
        <w:gridCol w:w="1159"/>
        <w:gridCol w:w="1779"/>
        <w:gridCol w:w="3315"/>
      </w:tblGrid>
      <w:tr w:rsidR="00B62427" w14:paraId="75ABA889" w14:textId="77777777" w:rsidTr="009C3B3E">
        <w:tc>
          <w:tcPr>
            <w:tcW w:w="6480" w:type="dxa"/>
            <w:tcMar>
              <w:top w:w="144" w:type="dxa"/>
            </w:tcMar>
          </w:tcPr>
          <w:p w14:paraId="131B890E" w14:textId="7E088152" w:rsidR="008F7518" w:rsidRPr="00BD5A00" w:rsidRDefault="00987228" w:rsidP="008F7518">
            <w:pPr>
              <w:pStyle w:val="Heading2"/>
              <w:tabs>
                <w:tab w:val="center" w:pos="2227"/>
              </w:tabs>
              <w:outlineLvl w:val="1"/>
              <w:rPr>
                <w:rFonts w:cstheme="majorHAnsi"/>
                <w:sz w:val="22"/>
                <w:szCs w:val="22"/>
              </w:rPr>
            </w:pPr>
            <w:sdt>
              <w:sdtPr>
                <w:rPr>
                  <w:rFonts w:cstheme="majorHAnsi"/>
                  <w:sz w:val="22"/>
                  <w:szCs w:val="22"/>
                </w:r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EndPr/>
              <w:sdtContent>
                <w:r w:rsidR="00E355A1" w:rsidRPr="00BD5A00">
                  <w:rPr>
                    <w:rFonts w:cstheme="majorHAnsi"/>
                    <w:sz w:val="22"/>
                    <w:szCs w:val="22"/>
                  </w:rPr>
                  <w:t>Meeting called by:</w:t>
                </w:r>
              </w:sdtContent>
            </w:sdt>
            <w:r w:rsidR="00E355A1" w:rsidRPr="00BD5A00">
              <w:rPr>
                <w:rFonts w:cstheme="majorHAnsi"/>
                <w:sz w:val="22"/>
                <w:szCs w:val="22"/>
              </w:rPr>
              <w:tab/>
            </w:r>
            <w:r w:rsidR="005D5026" w:rsidRPr="00BD5A00">
              <w:rPr>
                <w:rFonts w:cstheme="majorHAnsi"/>
                <w:sz w:val="22"/>
                <w:szCs w:val="22"/>
              </w:rPr>
              <w:t xml:space="preserve"> </w:t>
            </w:r>
            <w:r w:rsidR="00E355A1" w:rsidRPr="00BD5A00">
              <w:rPr>
                <w:rFonts w:cstheme="majorHAnsi"/>
                <w:b w:val="0"/>
                <w:bCs w:val="0"/>
                <w:sz w:val="22"/>
                <w:szCs w:val="22"/>
              </w:rPr>
              <w:t>KUEC Operation</w:t>
            </w:r>
            <w:r w:rsidR="0078533D" w:rsidRPr="00BD5A00">
              <w:rPr>
                <w:rFonts w:cstheme="majorHAnsi"/>
                <w:b w:val="0"/>
                <w:bCs w:val="0"/>
                <w:sz w:val="22"/>
                <w:szCs w:val="22"/>
              </w:rPr>
              <w:t>al</w:t>
            </w:r>
            <w:r w:rsidR="00E355A1" w:rsidRPr="00BD5A00">
              <w:rPr>
                <w:rFonts w:cstheme="majorHAnsi"/>
                <w:b w:val="0"/>
                <w:bCs w:val="0"/>
                <w:sz w:val="22"/>
                <w:szCs w:val="22"/>
              </w:rPr>
              <w:t xml:space="preserve"> Committee</w:t>
            </w:r>
          </w:p>
        </w:tc>
        <w:tc>
          <w:tcPr>
            <w:tcW w:w="1159" w:type="dxa"/>
            <w:tcMar>
              <w:top w:w="144" w:type="dxa"/>
            </w:tcMar>
          </w:tcPr>
          <w:p w14:paraId="2265A532" w14:textId="5A8DA462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0D4419" w:rsidRDefault="00987228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0D4419">
                  <w:rPr>
                    <w:rFonts w:cstheme="majorHAnsi"/>
                  </w:rPr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65839028" w:rsidR="008F7518" w:rsidRPr="000D4419" w:rsidRDefault="00E355A1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Semi-weekly</w:t>
            </w:r>
          </w:p>
        </w:tc>
      </w:tr>
      <w:tr w:rsidR="00B62427" w14:paraId="402C4F39" w14:textId="77777777" w:rsidTr="009C3B3E">
        <w:tc>
          <w:tcPr>
            <w:tcW w:w="6480" w:type="dxa"/>
          </w:tcPr>
          <w:p w14:paraId="556D7FF0" w14:textId="77777777" w:rsidR="008F7518" w:rsidRPr="00BD5A00" w:rsidRDefault="00987228" w:rsidP="008F7518">
            <w:pPr>
              <w:pStyle w:val="Heading2"/>
              <w:outlineLvl w:val="1"/>
              <w:rPr>
                <w:rFonts w:cstheme="majorHAnsi"/>
                <w:sz w:val="22"/>
                <w:szCs w:val="22"/>
              </w:rPr>
            </w:pPr>
            <w:sdt>
              <w:sdtPr>
                <w:rPr>
                  <w:rFonts w:cstheme="majorHAnsi"/>
                  <w:sz w:val="22"/>
                  <w:szCs w:val="22"/>
                </w:r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BD5A00">
                  <w:rPr>
                    <w:rFonts w:cstheme="majorHAnsi"/>
                    <w:sz w:val="22"/>
                    <w:szCs w:val="22"/>
                  </w:rPr>
                  <w:t>Attendees:</w:t>
                </w:r>
              </w:sdtContent>
            </w:sdt>
          </w:p>
        </w:tc>
        <w:tc>
          <w:tcPr>
            <w:tcW w:w="1159" w:type="dxa"/>
          </w:tcPr>
          <w:p w14:paraId="64D1F0E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</w:tcPr>
          <w:p w14:paraId="6512C7A5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1C81F1F7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  <w:tr w:rsidR="00B62427" w14:paraId="2B05A67F" w14:textId="77777777" w:rsidTr="009C3B3E">
        <w:tc>
          <w:tcPr>
            <w:tcW w:w="6480" w:type="dxa"/>
          </w:tcPr>
          <w:p w14:paraId="7EE803E9" w14:textId="5F799DD1" w:rsidR="008F7518" w:rsidRPr="00BD5A00" w:rsidRDefault="00E355A1" w:rsidP="008F751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  <w:u w:val="single"/>
              </w:rPr>
              <w:t>Members</w:t>
            </w: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:</w:t>
            </w:r>
          </w:p>
          <w:p w14:paraId="631629CE" w14:textId="6F3FBD82" w:rsidR="0095095C" w:rsidRDefault="00E355A1" w:rsidP="0095095C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Dr. Arif Al Hammadi (Member)</w:t>
            </w:r>
          </w:p>
          <w:p w14:paraId="7B5623FA" w14:textId="03981842" w:rsidR="00E673F1" w:rsidRPr="00BD5A00" w:rsidRDefault="00E673F1" w:rsidP="0095095C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Mr. Jalal Al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Jazzar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(Invitee)</w:t>
            </w:r>
          </w:p>
          <w:p w14:paraId="087C30C5" w14:textId="393DB44E" w:rsidR="00FC01D1" w:rsidRDefault="00FC01D1" w:rsidP="00FC01D1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 xml:space="preserve">Mr. Ebrahim Jafar Alahmed (Member) </w:t>
            </w:r>
          </w:p>
          <w:p w14:paraId="2106FE95" w14:textId="77777777" w:rsidR="0040132C" w:rsidRPr="00BD5A00" w:rsidRDefault="0040132C" w:rsidP="0040132C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Dr. Sami Bashir (Invitee)</w:t>
            </w:r>
          </w:p>
          <w:p w14:paraId="73119F79" w14:textId="1602F483" w:rsidR="008F7518" w:rsidRDefault="00E355A1" w:rsidP="008F7518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Mr. Hesham Salem (</w:t>
            </w:r>
            <w:r w:rsidR="00E021AA" w:rsidRPr="00BD5A00">
              <w:rPr>
                <w:rFonts w:asciiTheme="majorHAnsi" w:hAnsiTheme="majorHAnsi" w:cstheme="majorHAnsi"/>
                <w:sz w:val="22"/>
                <w:szCs w:val="22"/>
              </w:rPr>
              <w:t>Invitee</w:t>
            </w: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  <w:p w14:paraId="154A1473" w14:textId="77777777" w:rsidR="0083570C" w:rsidRPr="00BD5A00" w:rsidRDefault="0083570C" w:rsidP="0083570C">
            <w:pPr>
              <w:ind w:right="-45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Mr. Osama Al Najjar (Invitee)</w:t>
            </w:r>
          </w:p>
          <w:p w14:paraId="0A9B6392" w14:textId="77777777" w:rsidR="00AE74BD" w:rsidRDefault="00AE74BD" w:rsidP="00350844">
            <w:pPr>
              <w:pStyle w:val="Heading2"/>
              <w:outlineLvl w:val="1"/>
              <w:rPr>
                <w:rFonts w:cstheme="majorHAnsi"/>
                <w:sz w:val="22"/>
                <w:szCs w:val="22"/>
              </w:rPr>
            </w:pPr>
          </w:p>
          <w:p w14:paraId="302C0966" w14:textId="701AB0CD" w:rsidR="008F7518" w:rsidRDefault="00E355A1" w:rsidP="00350844">
            <w:pPr>
              <w:pStyle w:val="Heading2"/>
              <w:outlineLvl w:val="1"/>
              <w:rPr>
                <w:rFonts w:cstheme="majorHAnsi"/>
                <w:sz w:val="22"/>
                <w:szCs w:val="22"/>
              </w:rPr>
            </w:pPr>
            <w:r w:rsidRPr="00BD5A00">
              <w:rPr>
                <w:rFonts w:cstheme="majorHAnsi"/>
                <w:sz w:val="22"/>
                <w:szCs w:val="22"/>
              </w:rPr>
              <w:t>Absent:</w:t>
            </w:r>
            <w:r w:rsidR="0009272A" w:rsidRPr="00BD5A00">
              <w:rPr>
                <w:rFonts w:cstheme="majorHAnsi"/>
                <w:sz w:val="22"/>
                <w:szCs w:val="22"/>
              </w:rPr>
              <w:t xml:space="preserve"> No absents</w:t>
            </w:r>
          </w:p>
          <w:p w14:paraId="33F54460" w14:textId="77777777" w:rsidR="0040132C" w:rsidRPr="00BD5A00" w:rsidRDefault="0040132C" w:rsidP="0040132C">
            <w:pPr>
              <w:ind w:right="-450"/>
              <w:rPr>
                <w:rFonts w:asciiTheme="majorHAnsi" w:hAnsiTheme="majorHAnsi" w:cstheme="majorHAnsi"/>
                <w:color w:val="1F497D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>Mr. Ahmed Al Neyadi (Chairman</w:t>
            </w:r>
            <w:r w:rsidRPr="00BD5A00">
              <w:rPr>
                <w:rFonts w:asciiTheme="majorHAnsi" w:hAnsiTheme="majorHAnsi" w:cstheme="majorHAnsi"/>
                <w:color w:val="1F497D"/>
                <w:sz w:val="22"/>
                <w:szCs w:val="22"/>
              </w:rPr>
              <w:t>)</w:t>
            </w:r>
          </w:p>
          <w:p w14:paraId="7BC71C3E" w14:textId="57B5078A" w:rsidR="006D3B36" w:rsidRDefault="006D3B36" w:rsidP="006D3B36">
            <w:pPr>
              <w:ind w:right="-990"/>
              <w:rPr>
                <w:rFonts w:asciiTheme="majorHAnsi" w:hAnsiTheme="majorHAnsi" w:cstheme="majorHAnsi"/>
                <w:sz w:val="22"/>
                <w:szCs w:val="22"/>
              </w:rPr>
            </w:pPr>
            <w:r w:rsidRPr="00BD5A00">
              <w:rPr>
                <w:rFonts w:asciiTheme="majorHAnsi" w:hAnsiTheme="majorHAnsi" w:cstheme="majorHAnsi"/>
                <w:sz w:val="22"/>
                <w:szCs w:val="22"/>
              </w:rPr>
              <w:t xml:space="preserve">Dr. Steve Griffiths  (SVP- Research and Development -Invitee)  </w:t>
            </w:r>
          </w:p>
          <w:p w14:paraId="46788497" w14:textId="76E45209" w:rsidR="006D3B36" w:rsidRPr="00BD5A00" w:rsidRDefault="006D3B36" w:rsidP="0040132C">
            <w:pPr>
              <w:ind w:right="-450"/>
              <w:rPr>
                <w:rFonts w:cstheme="majorHAnsi"/>
                <w:sz w:val="22"/>
                <w:szCs w:val="22"/>
              </w:rPr>
            </w:pPr>
          </w:p>
        </w:tc>
        <w:tc>
          <w:tcPr>
            <w:tcW w:w="1159" w:type="dxa"/>
          </w:tcPr>
          <w:p w14:paraId="4C926A20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8836F39" w14:textId="0894E574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A6FB9E3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121AE62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4D8D0186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6CF742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2C57EE3B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778B7F46" w14:textId="2C987EEA" w:rsidR="00673306" w:rsidRPr="000D4419" w:rsidRDefault="00673306" w:rsidP="008F7518">
            <w:pPr>
              <w:pStyle w:val="ListParagraph"/>
              <w:ind w:right="-450"/>
              <w:rPr>
                <w:rFonts w:asciiTheme="majorHAnsi" w:hAnsiTheme="majorHAnsi" w:cstheme="majorHAnsi"/>
              </w:rPr>
            </w:pPr>
          </w:p>
          <w:p w14:paraId="7149B1BE" w14:textId="32E31857" w:rsidR="008F7518" w:rsidRPr="000D4419" w:rsidRDefault="00E355A1" w:rsidP="009C3B3E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779" w:type="dxa"/>
          </w:tcPr>
          <w:p w14:paraId="054E936F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327AC5DE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</w:tbl>
    <w:p w14:paraId="619B87CE" w14:textId="5DA3AD4D" w:rsidR="002B2D13" w:rsidRPr="000D4419" w:rsidRDefault="00E355A1" w:rsidP="00DC0AB4">
      <w:pPr>
        <w:pStyle w:val="Heading1"/>
        <w:rPr>
          <w:rFonts w:cstheme="majorHAnsi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>Agenda Items</w:t>
      </w:r>
    </w:p>
    <w:p w14:paraId="5092B795" w14:textId="77777777" w:rsidR="00587E2C" w:rsidRDefault="00587E2C" w:rsidP="00FE2F0D">
      <w:pPr>
        <w:pStyle w:val="Heading2"/>
        <w:spacing w:before="0" w:after="0"/>
        <w:rPr>
          <w:color w:val="0E101A"/>
        </w:rPr>
      </w:pPr>
      <w:bookmarkStart w:id="0" w:name="MinuteItems"/>
      <w:bookmarkEnd w:id="0"/>
    </w:p>
    <w:p w14:paraId="4E91B450" w14:textId="624A1EF6" w:rsidR="00FE2F0D" w:rsidRPr="0082774F" w:rsidRDefault="00FE2F0D" w:rsidP="00FE2F0D">
      <w:pPr>
        <w:pStyle w:val="Heading2"/>
        <w:spacing w:before="0" w:after="0"/>
        <w:rPr>
          <w:rFonts w:cstheme="majorHAnsi"/>
          <w:color w:val="0E101A"/>
          <w:sz w:val="28"/>
        </w:rPr>
      </w:pPr>
      <w:r w:rsidRPr="0082774F">
        <w:rPr>
          <w:rFonts w:cstheme="majorHAnsi"/>
          <w:color w:val="0E101A"/>
          <w:sz w:val="28"/>
        </w:rPr>
        <w:t>The meeting agenda Items:-</w:t>
      </w:r>
    </w:p>
    <w:p w14:paraId="46BF5221" w14:textId="77777777" w:rsidR="00FE2F0D" w:rsidRPr="0082774F" w:rsidRDefault="00FE2F0D" w:rsidP="00FE2F0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  <w:r w:rsidRPr="0082774F">
        <w:rPr>
          <w:rFonts w:asciiTheme="majorHAnsi" w:hAnsiTheme="majorHAnsi" w:cstheme="majorHAnsi"/>
          <w:color w:val="0E101A"/>
        </w:rPr>
        <w:t> </w:t>
      </w:r>
    </w:p>
    <w:p w14:paraId="7CBBF8F7" w14:textId="3B8452FB" w:rsidR="00FE2F0D" w:rsidRPr="0082774F" w:rsidRDefault="00FE2F0D" w:rsidP="005915E5">
      <w:pPr>
        <w:pStyle w:val="Heading2"/>
        <w:spacing w:before="0" w:after="0"/>
        <w:rPr>
          <w:rFonts w:cstheme="majorHAnsi"/>
          <w:color w:val="0E101A"/>
        </w:rPr>
      </w:pPr>
      <w:r w:rsidRPr="0082774F">
        <w:rPr>
          <w:rFonts w:cstheme="majorHAnsi"/>
          <w:b w:val="0"/>
          <w:bCs w:val="0"/>
          <w:color w:val="0E101A"/>
        </w:rPr>
        <w:t>  </w:t>
      </w:r>
    </w:p>
    <w:p w14:paraId="758B0D5A" w14:textId="77777777" w:rsidR="006855F8" w:rsidRPr="006855F8" w:rsidRDefault="006855F8" w:rsidP="006855F8">
      <w:pPr>
        <w:numPr>
          <w:ilvl w:val="0"/>
          <w:numId w:val="37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proofErr w:type="spellStart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  <w:proofErr w:type="gramStart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company's</w:t>
      </w:r>
      <w:proofErr w:type="gramEnd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 xml:space="preserve"> next step (Mr. Ebrahim /Mr. Hesham - 5 Minutes). </w:t>
      </w:r>
    </w:p>
    <w:p w14:paraId="728C2BB4" w14:textId="77777777" w:rsidR="006855F8" w:rsidRPr="006855F8" w:rsidRDefault="006855F8" w:rsidP="006855F8">
      <w:pPr>
        <w:numPr>
          <w:ilvl w:val="0"/>
          <w:numId w:val="37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6855F8">
        <w:rPr>
          <w:rFonts w:ascii="Times New Roman" w:eastAsia="Times New Roman" w:hAnsi="Times New Roman"/>
          <w:color w:val="0E101A"/>
          <w:sz w:val="24"/>
          <w:szCs w:val="24"/>
        </w:rPr>
        <w:t xml:space="preserve">Ceramic – Dr. Sami </w:t>
      </w:r>
      <w:proofErr w:type="gramStart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( 5</w:t>
      </w:r>
      <w:proofErr w:type="gramEnd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 xml:space="preserve"> Minutes).</w:t>
      </w:r>
    </w:p>
    <w:p w14:paraId="06759BE5" w14:textId="77777777" w:rsidR="006855F8" w:rsidRPr="006855F8" w:rsidRDefault="006855F8" w:rsidP="006855F8">
      <w:pPr>
        <w:numPr>
          <w:ilvl w:val="0"/>
          <w:numId w:val="37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6855F8">
        <w:rPr>
          <w:rFonts w:ascii="Times New Roman" w:eastAsia="Times New Roman" w:hAnsi="Times New Roman"/>
          <w:color w:val="0E101A"/>
          <w:sz w:val="24"/>
          <w:szCs w:val="24"/>
        </w:rPr>
        <w:t xml:space="preserve">Swift Biomed – Dr. Sami </w:t>
      </w:r>
      <w:proofErr w:type="gramStart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( 5</w:t>
      </w:r>
      <w:proofErr w:type="gramEnd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 xml:space="preserve"> Minutes).</w:t>
      </w:r>
    </w:p>
    <w:p w14:paraId="68EA4B46" w14:textId="77777777" w:rsidR="006855F8" w:rsidRPr="006855F8" w:rsidRDefault="006855F8" w:rsidP="006855F8">
      <w:pPr>
        <w:numPr>
          <w:ilvl w:val="0"/>
          <w:numId w:val="37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Administrative manpower support in KUEC (Mr. Ebrahim - 5 Minutes).</w:t>
      </w:r>
    </w:p>
    <w:p w14:paraId="7F56A746" w14:textId="77777777" w:rsidR="006855F8" w:rsidRPr="006855F8" w:rsidRDefault="006855F8" w:rsidP="006855F8">
      <w:pPr>
        <w:numPr>
          <w:ilvl w:val="0"/>
          <w:numId w:val="37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A legal agreement between KU &amp; KUEC (Mr. Osama - 5 minutes).</w:t>
      </w:r>
    </w:p>
    <w:p w14:paraId="3A5C2962" w14:textId="77777777" w:rsidR="006855F8" w:rsidRPr="006855F8" w:rsidRDefault="006855F8" w:rsidP="006855F8">
      <w:pPr>
        <w:numPr>
          <w:ilvl w:val="0"/>
          <w:numId w:val="37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Laboratories commercialization project (Mr. Hesham - 5 minutes).</w:t>
      </w:r>
    </w:p>
    <w:p w14:paraId="7CAC5F4D" w14:textId="77777777" w:rsidR="006855F8" w:rsidRPr="006855F8" w:rsidRDefault="006855F8" w:rsidP="006855F8">
      <w:pPr>
        <w:numPr>
          <w:ilvl w:val="0"/>
          <w:numId w:val="37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proofErr w:type="spellStart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Baynouna</w:t>
      </w:r>
      <w:proofErr w:type="spellEnd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 xml:space="preserve"> project to resume production and partnership with </w:t>
      </w:r>
      <w:proofErr w:type="spellStart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Unilab</w:t>
      </w:r>
      <w:proofErr w:type="spellEnd"/>
      <w:r w:rsidRPr="006855F8">
        <w:rPr>
          <w:rFonts w:ascii="Times New Roman" w:eastAsia="Times New Roman" w:hAnsi="Times New Roman"/>
          <w:color w:val="0E101A"/>
          <w:sz w:val="24"/>
          <w:szCs w:val="24"/>
        </w:rPr>
        <w:t xml:space="preserve"> (Hesham- 5 Minutes).</w:t>
      </w:r>
    </w:p>
    <w:p w14:paraId="7BD110D8" w14:textId="77777777" w:rsidR="006855F8" w:rsidRPr="006855F8" w:rsidRDefault="006855F8" w:rsidP="006855F8">
      <w:pPr>
        <w:numPr>
          <w:ilvl w:val="0"/>
          <w:numId w:val="37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NAVA Mask registration process. (Mr. Hesham - 5 minutes).</w:t>
      </w:r>
    </w:p>
    <w:p w14:paraId="1E8022AF" w14:textId="77777777" w:rsidR="006855F8" w:rsidRPr="006855F8" w:rsidRDefault="006855F8" w:rsidP="006855F8">
      <w:pPr>
        <w:numPr>
          <w:ilvl w:val="0"/>
          <w:numId w:val="37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6855F8">
        <w:rPr>
          <w:rFonts w:ascii="Times New Roman" w:eastAsia="Times New Roman" w:hAnsi="Times New Roman"/>
          <w:color w:val="0E101A"/>
          <w:sz w:val="24"/>
          <w:szCs w:val="24"/>
        </w:rPr>
        <w:t>Bicycle project.</w:t>
      </w:r>
    </w:p>
    <w:p w14:paraId="2F1999C4" w14:textId="77777777" w:rsidR="00FE2F0D" w:rsidRPr="0082774F" w:rsidRDefault="00FE2F0D" w:rsidP="005915E5">
      <w:pPr>
        <w:pStyle w:val="Heading1"/>
        <w:rPr>
          <w:rFonts w:eastAsiaTheme="minorEastAsia" w:cstheme="majorHAnsi"/>
          <w:bCs w:val="0"/>
          <w:color w:val="FF0000"/>
          <w:szCs w:val="19"/>
        </w:rPr>
      </w:pPr>
      <w:r w:rsidRPr="0082774F">
        <w:rPr>
          <w:rFonts w:eastAsiaTheme="minorEastAsia" w:cstheme="majorHAnsi"/>
          <w:bCs w:val="0"/>
          <w:color w:val="FF0000"/>
          <w:szCs w:val="19"/>
        </w:rPr>
        <w:t>Action Points </w:t>
      </w:r>
    </w:p>
    <w:p w14:paraId="0345A20F" w14:textId="77777777" w:rsidR="005915E5" w:rsidRPr="0082774F" w:rsidRDefault="005915E5" w:rsidP="00FE2F0D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E101A"/>
        </w:rPr>
      </w:pPr>
    </w:p>
    <w:p w14:paraId="747D3E9D" w14:textId="77777777" w:rsidR="00902845" w:rsidRPr="00902845" w:rsidRDefault="0086581C" w:rsidP="00902845">
      <w:pPr>
        <w:pStyle w:val="NormalWeb"/>
        <w:spacing w:before="0" w:beforeAutospacing="0" w:after="0" w:afterAutospacing="0"/>
        <w:rPr>
          <w:color w:val="0E101A"/>
        </w:rPr>
      </w:pPr>
      <w:r>
        <w:rPr>
          <w:rStyle w:val="Strong"/>
          <w:rFonts w:asciiTheme="majorHAnsi" w:hAnsiTheme="majorHAnsi" w:cstheme="majorHAnsi"/>
          <w:color w:val="0E101A"/>
        </w:rPr>
        <w:t xml:space="preserve">         </w:t>
      </w:r>
      <w:r w:rsidR="00902845" w:rsidRPr="00902845">
        <w:rPr>
          <w:b/>
          <w:bCs/>
          <w:color w:val="0E101A"/>
          <w:u w:val="single"/>
        </w:rPr>
        <w:t xml:space="preserve">1- </w:t>
      </w:r>
      <w:proofErr w:type="spellStart"/>
      <w:r w:rsidR="00902845" w:rsidRPr="00902845">
        <w:rPr>
          <w:b/>
          <w:bCs/>
          <w:color w:val="0E101A"/>
          <w:u w:val="single"/>
        </w:rPr>
        <w:t>Ankabut</w:t>
      </w:r>
      <w:proofErr w:type="spellEnd"/>
      <w:r w:rsidR="00902845" w:rsidRPr="00902845">
        <w:rPr>
          <w:b/>
          <w:bCs/>
          <w:color w:val="0E101A"/>
          <w:u w:val="single"/>
        </w:rPr>
        <w:t xml:space="preserve"> company next step (Mr. Ebrahim /Mr. Hesham - 5 Minutes). </w:t>
      </w:r>
    </w:p>
    <w:p w14:paraId="03D7F5CA" w14:textId="77777777" w:rsidR="00902845" w:rsidRPr="00902845" w:rsidRDefault="00902845" w:rsidP="00902845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EFCF777" w14:textId="7C450268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a- will arrange a meeting with Mr. Fahem and Finance team (Mr. Jalal / Mr. Ebrahim) to discuss the transition period and next step</w:t>
      </w:r>
      <w:r w:rsidR="006855F8">
        <w:rPr>
          <w:rFonts w:ascii="Times New Roman" w:eastAsia="Times New Roman" w:hAnsi="Times New Roman"/>
          <w:color w:val="0E101A"/>
          <w:sz w:val="24"/>
          <w:szCs w:val="24"/>
        </w:rPr>
        <w:t>s</w:t>
      </w: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19AE42BC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 xml:space="preserve">b- The main milestone in the transition period </w:t>
      </w:r>
      <w:proofErr w:type="gramStart"/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( New</w:t>
      </w:r>
      <w:proofErr w:type="gramEnd"/>
      <w:r w:rsidRPr="00902845">
        <w:rPr>
          <w:rFonts w:ascii="Times New Roman" w:eastAsia="Times New Roman" w:hAnsi="Times New Roman"/>
          <w:color w:val="0E101A"/>
          <w:sz w:val="24"/>
          <w:szCs w:val="24"/>
        </w:rPr>
        <w:t xml:space="preserve"> Financial System- </w:t>
      </w:r>
      <w:proofErr w:type="spellStart"/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 w:rsidRPr="00902845">
        <w:rPr>
          <w:rFonts w:ascii="Times New Roman" w:eastAsia="Times New Roman" w:hAnsi="Times New Roman"/>
          <w:color w:val="0E101A"/>
          <w:sz w:val="24"/>
          <w:szCs w:val="24"/>
        </w:rPr>
        <w:t xml:space="preserve"> internal Policies- Vacancies- accounting positions).</w:t>
      </w:r>
    </w:p>
    <w:p w14:paraId="4D42EA1B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 xml:space="preserve">c- </w:t>
      </w:r>
      <w:proofErr w:type="spellStart"/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 w:rsidRPr="00902845">
        <w:rPr>
          <w:rFonts w:ascii="Times New Roman" w:eastAsia="Times New Roman" w:hAnsi="Times New Roman"/>
          <w:color w:val="0E101A"/>
          <w:sz w:val="24"/>
          <w:szCs w:val="24"/>
        </w:rPr>
        <w:t xml:space="preserve"> needs a governing board.</w:t>
      </w:r>
    </w:p>
    <w:p w14:paraId="1B1BF669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1AC8E380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31 Dec 2022</w:t>
      </w:r>
    </w:p>
    <w:p w14:paraId="27CC78AC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6A3E29C9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lastRenderedPageBreak/>
        <w:t> </w:t>
      </w:r>
    </w:p>
    <w:p w14:paraId="6DD5F2E9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2- Ceramic – Dr. Sami </w:t>
      </w:r>
      <w:proofErr w:type="gramStart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( 5</w:t>
      </w:r>
      <w:proofErr w:type="gramEnd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Minutes) .</w:t>
      </w:r>
    </w:p>
    <w:p w14:paraId="43D4CE41" w14:textId="6EE9FA5D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5F965F5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- Mr. Sami will try to reach out to the involved team to get their pitch decks and share them with members.</w:t>
      </w:r>
    </w:p>
    <w:p w14:paraId="5BC959BE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5684C3E2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30 Nov 2022</w:t>
      </w:r>
    </w:p>
    <w:p w14:paraId="3E5BAA97" w14:textId="33BB23A9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DAC3580" w14:textId="0AB3102C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28D56C1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3- Swift Biomed – Dr. Sami </w:t>
      </w:r>
      <w:proofErr w:type="gramStart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( 5</w:t>
      </w:r>
      <w:proofErr w:type="gramEnd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Minutes) .</w:t>
      </w:r>
    </w:p>
    <w:p w14:paraId="7345E920" w14:textId="0FD03EC0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C0D679C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- Mr. Sami will try to reach out to the involved team to get their pitch decks and share them with members.</w:t>
      </w:r>
    </w:p>
    <w:p w14:paraId="094CB699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5F05C6C6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30 Nov 2022</w:t>
      </w:r>
    </w:p>
    <w:p w14:paraId="7BA786CC" w14:textId="79B45A4B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4EB3D63" w14:textId="1FCED719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F9EF3C8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4- Administrative manpower support in KUEC (Mr. Ebrahim - 5 Minutes</w:t>
      </w:r>
      <w:proofErr w:type="gramStart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) .</w:t>
      </w:r>
      <w:proofErr w:type="gramEnd"/>
    </w:p>
    <w:p w14:paraId="5A53C541" w14:textId="1A273F52" w:rsidR="00902845" w:rsidRPr="00902845" w:rsidRDefault="00902845" w:rsidP="006855F8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AC330B1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- The committee assured the importance of administrative assistance to operate the proposed projects and justify revenue sharing with KU.</w:t>
      </w:r>
    </w:p>
    <w:p w14:paraId="0D2FED97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02BA73EE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30 Dec 2022</w:t>
      </w:r>
    </w:p>
    <w:p w14:paraId="45FE1C2C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408B8BFE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5</w:t>
      </w: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- Legal agreement between KU &amp; KUEC.</w:t>
      </w:r>
    </w:p>
    <w:p w14:paraId="44866F1B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746144DC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- Arranging a meeting with Mr. Osama and Finance team (Mr. Jalal / Mr. Ebrahim) to discuss the suitability of the current proposed agreement between KU and KUEC and the new IP contract.</w:t>
      </w:r>
    </w:p>
    <w:p w14:paraId="529B94E5" w14:textId="6DC4C632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5AC0177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27 Oct 2022</w:t>
      </w:r>
    </w:p>
    <w:p w14:paraId="22C0F7C4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5FEDE342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6- Commercialization of KU Laboratories. .</w:t>
      </w:r>
    </w:p>
    <w:p w14:paraId="443438A3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226DA101" w14:textId="77777777" w:rsidR="00902845" w:rsidRPr="00902845" w:rsidRDefault="00902845" w:rsidP="006855F8">
      <w:pPr>
        <w:numPr>
          <w:ilvl w:val="0"/>
          <w:numId w:val="36"/>
        </w:numPr>
        <w:tabs>
          <w:tab w:val="clear" w:pos="720"/>
          <w:tab w:val="num" w:pos="1440"/>
        </w:tabs>
        <w:spacing w:before="0" w:after="0"/>
        <w:ind w:left="144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Hesham briefed the committee about the progress of the website </w:t>
      </w:r>
    </w:p>
    <w:p w14:paraId="62C66A65" w14:textId="77777777" w:rsidR="00902845" w:rsidRPr="00902845" w:rsidRDefault="00902845" w:rsidP="006855F8">
      <w:pPr>
        <w:numPr>
          <w:ilvl w:val="0"/>
          <w:numId w:val="36"/>
        </w:numPr>
        <w:spacing w:before="0" w:after="0"/>
        <w:ind w:left="144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Many requests received from clients in UAE are in progress.</w:t>
      </w:r>
    </w:p>
    <w:p w14:paraId="70EC8605" w14:textId="6F7C5B6E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CDE6C25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27 Oct 2022</w:t>
      </w:r>
    </w:p>
    <w:p w14:paraId="3BE7AADF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41930846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7- The </w:t>
      </w:r>
      <w:proofErr w:type="spellStart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Baynouna</w:t>
      </w:r>
      <w:proofErr w:type="spellEnd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project to resume production and partnership with </w:t>
      </w:r>
      <w:proofErr w:type="spellStart"/>
      <w:proofErr w:type="gramStart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Unilab</w:t>
      </w:r>
      <w:proofErr w:type="spellEnd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.</w:t>
      </w:r>
      <w:proofErr w:type="gramEnd"/>
    </w:p>
    <w:p w14:paraId="40B14869" w14:textId="0E83BA23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C33BBF5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- Mr. Jalal asked for more time to review the feasibility of establishing companies for each project and advised using the SPV concept for new projects.</w:t>
      </w:r>
    </w:p>
    <w:p w14:paraId="17BEA1B7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074E98C4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31 Dec 2022</w:t>
      </w:r>
    </w:p>
    <w:p w14:paraId="6D473BEA" w14:textId="293278C6" w:rsid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105007AB" w14:textId="7E06A813" w:rsidR="006855F8" w:rsidRDefault="006855F8" w:rsidP="006855F8">
      <w:pPr>
        <w:spacing w:before="0" w:after="0"/>
        <w:ind w:left="72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606ADCAF" w14:textId="2026F325" w:rsidR="006855F8" w:rsidRDefault="006855F8" w:rsidP="006855F8">
      <w:pPr>
        <w:spacing w:before="0" w:after="0"/>
        <w:ind w:left="72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114A95BB" w14:textId="3209DB1E" w:rsidR="006855F8" w:rsidRDefault="006855F8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F27D8CA" w14:textId="77777777" w:rsidR="006855F8" w:rsidRPr="00902845" w:rsidRDefault="006855F8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bookmarkStart w:id="1" w:name="_GoBack"/>
      <w:bookmarkEnd w:id="1"/>
    </w:p>
    <w:p w14:paraId="60D2805C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0693291C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lastRenderedPageBreak/>
        <w:t>8- NAVA Mask registration process</w:t>
      </w:r>
      <w:proofErr w:type="gramStart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.(</w:t>
      </w:r>
      <w:proofErr w:type="gramEnd"/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Mr. Hesham - 5 minutes).</w:t>
      </w:r>
    </w:p>
    <w:p w14:paraId="569CC8EC" w14:textId="4DF8A3E0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7D4F6F3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  <w:u w:val="single"/>
        </w:rPr>
        <w:t> </w:t>
      </w:r>
    </w:p>
    <w:p w14:paraId="2012B3BA" w14:textId="56489E21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- Hesham explained the need to sign the registration agreement for the NAVA mask to be certified according to European standards</w:t>
      </w:r>
      <w:r w:rsidR="006855F8">
        <w:rPr>
          <w:rFonts w:ascii="Times New Roman" w:eastAsia="Times New Roman" w:hAnsi="Times New Roman"/>
          <w:color w:val="0E101A"/>
          <w:sz w:val="24"/>
          <w:szCs w:val="24"/>
        </w:rPr>
        <w:t xml:space="preserve"> (CE Marking)</w:t>
      </w: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0885AC2F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0B2B30BD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30 Nov 2022</w:t>
      </w:r>
    </w:p>
    <w:p w14:paraId="12F975D7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01ED7DCC" w14:textId="47F72760" w:rsidR="00902845" w:rsidRPr="00902845" w:rsidRDefault="00902845" w:rsidP="006855F8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EFFA17A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9- Bicycle project.</w:t>
      </w:r>
    </w:p>
    <w:p w14:paraId="7FE278CB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E4112C9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- Dr. Arif explained the importance of establishing the Bicycle Company to finalize the registration of the new bicycle brand.</w:t>
      </w:r>
    </w:p>
    <w:p w14:paraId="117A796C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2290D3E4" w14:textId="77777777" w:rsidR="00902845" w:rsidRPr="00902845" w:rsidRDefault="00902845" w:rsidP="006855F8">
      <w:pPr>
        <w:spacing w:before="0" w:after="0"/>
        <w:ind w:left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902845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30 Nov 2022</w:t>
      </w:r>
    </w:p>
    <w:p w14:paraId="589BC89F" w14:textId="320B3F04" w:rsidR="00350844" w:rsidRPr="0082774F" w:rsidRDefault="00350844" w:rsidP="00902845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E101A"/>
        </w:rPr>
      </w:pPr>
    </w:p>
    <w:sectPr w:rsidR="00350844" w:rsidRPr="0082774F" w:rsidSect="000D44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0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D8C2E5" w14:textId="77777777" w:rsidR="00987228" w:rsidRDefault="00987228">
      <w:pPr>
        <w:spacing w:before="0" w:after="0"/>
      </w:pPr>
      <w:r>
        <w:separator/>
      </w:r>
    </w:p>
  </w:endnote>
  <w:endnote w:type="continuationSeparator" w:id="0">
    <w:p w14:paraId="284CEF94" w14:textId="77777777" w:rsidR="00987228" w:rsidRDefault="0098722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2D0A37" w14:textId="77777777" w:rsidR="00B84C28" w:rsidRDefault="00B84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3BD41F37" w:rsidR="002B2D13" w:rsidRDefault="00E355A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55F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09E15" w14:textId="77777777" w:rsidR="00B84C28" w:rsidRDefault="00B84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B90ACE" w14:textId="77777777" w:rsidR="00987228" w:rsidRDefault="00987228">
      <w:pPr>
        <w:spacing w:before="0" w:after="0"/>
      </w:pPr>
      <w:r>
        <w:separator/>
      </w:r>
    </w:p>
  </w:footnote>
  <w:footnote w:type="continuationSeparator" w:id="0">
    <w:p w14:paraId="6C20DD44" w14:textId="77777777" w:rsidR="00987228" w:rsidRDefault="0098722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24160" w14:textId="77777777" w:rsidR="00B84C28" w:rsidRDefault="00B84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9B708" w14:textId="77777777" w:rsidR="00B84C28" w:rsidRDefault="00B84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C727E" w14:textId="77777777" w:rsidR="00B84C28" w:rsidRDefault="00B84C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846C5A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36D1C7F"/>
    <w:multiLevelType w:val="multilevel"/>
    <w:tmpl w:val="E2E405B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3" w15:restartNumberingAfterBreak="0">
    <w:nsid w:val="0D082DEE"/>
    <w:multiLevelType w:val="hybridMultilevel"/>
    <w:tmpl w:val="B48E1922"/>
    <w:lvl w:ilvl="0" w:tplc="EF3A4BA0">
      <w:start w:val="7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052840"/>
    <w:multiLevelType w:val="hybridMultilevel"/>
    <w:tmpl w:val="43A8FD24"/>
    <w:lvl w:ilvl="0" w:tplc="F35E0D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1CE4E14"/>
    <w:multiLevelType w:val="hybridMultilevel"/>
    <w:tmpl w:val="0AF26278"/>
    <w:lvl w:ilvl="0" w:tplc="F9E09D32">
      <w:start w:val="10"/>
      <w:numFmt w:val="decimal"/>
      <w:lvlText w:val="%1-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6" w15:restartNumberingAfterBreak="0">
    <w:nsid w:val="16E0573E"/>
    <w:multiLevelType w:val="multilevel"/>
    <w:tmpl w:val="6312449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1A6C5F9F"/>
    <w:multiLevelType w:val="multilevel"/>
    <w:tmpl w:val="27F4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66327"/>
    <w:multiLevelType w:val="multilevel"/>
    <w:tmpl w:val="17CC3EE8"/>
    <w:lvl w:ilvl="0">
      <w:start w:val="1"/>
      <w:numFmt w:val="lowerLetter"/>
      <w:lvlText w:val="%1)"/>
      <w:lvlJc w:val="left"/>
      <w:pPr>
        <w:ind w:left="1350" w:hanging="360"/>
      </w:pPr>
    </w:lvl>
    <w:lvl w:ilvl="1">
      <w:start w:val="1"/>
      <w:numFmt w:val="lowerLetter"/>
      <w:lvlText w:val="%2)"/>
      <w:lvlJc w:val="left"/>
      <w:pPr>
        <w:ind w:left="1710" w:hanging="360"/>
      </w:pPr>
    </w:lvl>
    <w:lvl w:ilvl="2">
      <w:start w:val="1"/>
      <w:numFmt w:val="lowerRoman"/>
      <w:lvlText w:val="%3)"/>
      <w:lvlJc w:val="left"/>
      <w:pPr>
        <w:ind w:left="2070" w:hanging="360"/>
      </w:pPr>
    </w:lvl>
    <w:lvl w:ilvl="3">
      <w:start w:val="1"/>
      <w:numFmt w:val="decimal"/>
      <w:lvlText w:val="(%4)"/>
      <w:lvlJc w:val="left"/>
      <w:pPr>
        <w:ind w:left="2430" w:hanging="360"/>
      </w:pPr>
    </w:lvl>
    <w:lvl w:ilvl="4">
      <w:start w:val="1"/>
      <w:numFmt w:val="lowerLetter"/>
      <w:lvlText w:val="(%5)"/>
      <w:lvlJc w:val="left"/>
      <w:pPr>
        <w:ind w:left="2790" w:hanging="360"/>
      </w:pPr>
    </w:lvl>
    <w:lvl w:ilvl="5">
      <w:start w:val="1"/>
      <w:numFmt w:val="lowerRoman"/>
      <w:lvlText w:val="(%6)"/>
      <w:lvlJc w:val="left"/>
      <w:pPr>
        <w:ind w:left="3150" w:hanging="360"/>
      </w:pPr>
    </w:lvl>
    <w:lvl w:ilvl="6">
      <w:start w:val="1"/>
      <w:numFmt w:val="decimal"/>
      <w:lvlText w:val="%7."/>
      <w:lvlJc w:val="left"/>
      <w:pPr>
        <w:ind w:left="3510" w:hanging="360"/>
      </w:pPr>
    </w:lvl>
    <w:lvl w:ilvl="7">
      <w:start w:val="1"/>
      <w:numFmt w:val="lowerLetter"/>
      <w:lvlText w:val="%8."/>
      <w:lvlJc w:val="left"/>
      <w:pPr>
        <w:ind w:left="3870" w:hanging="360"/>
      </w:pPr>
    </w:lvl>
    <w:lvl w:ilvl="8">
      <w:start w:val="1"/>
      <w:numFmt w:val="lowerRoman"/>
      <w:lvlText w:val="%9."/>
      <w:lvlJc w:val="left"/>
      <w:pPr>
        <w:ind w:left="4230" w:hanging="360"/>
      </w:pPr>
    </w:lvl>
  </w:abstractNum>
  <w:abstractNum w:abstractNumId="9" w15:restartNumberingAfterBreak="0">
    <w:nsid w:val="1E835184"/>
    <w:multiLevelType w:val="hybridMultilevel"/>
    <w:tmpl w:val="78609D76"/>
    <w:lvl w:ilvl="0" w:tplc="02780BBC">
      <w:start w:val="11"/>
      <w:numFmt w:val="decimal"/>
      <w:lvlText w:val="%1-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0" w15:restartNumberingAfterBreak="0">
    <w:nsid w:val="22A37E56"/>
    <w:multiLevelType w:val="multilevel"/>
    <w:tmpl w:val="FAE4BC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1" w15:restartNumberingAfterBreak="0">
    <w:nsid w:val="2D537BE0"/>
    <w:multiLevelType w:val="hybridMultilevel"/>
    <w:tmpl w:val="4D2CF3B0"/>
    <w:lvl w:ilvl="0" w:tplc="40904632">
      <w:start w:val="10"/>
      <w:numFmt w:val="decimal"/>
      <w:lvlText w:val="%1-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2" w15:restartNumberingAfterBreak="0">
    <w:nsid w:val="305207DA"/>
    <w:multiLevelType w:val="multilevel"/>
    <w:tmpl w:val="EDDE11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3" w15:restartNumberingAfterBreak="0">
    <w:nsid w:val="31496F2F"/>
    <w:multiLevelType w:val="hybridMultilevel"/>
    <w:tmpl w:val="0CE653AA"/>
    <w:lvl w:ilvl="0" w:tplc="AFDC3210">
      <w:start w:val="1"/>
      <w:numFmt w:val="lowerLetter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33C539A4"/>
    <w:multiLevelType w:val="hybridMultilevel"/>
    <w:tmpl w:val="15828122"/>
    <w:lvl w:ilvl="0" w:tplc="932479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D880D26">
      <w:start w:val="1"/>
      <w:numFmt w:val="decimal"/>
      <w:lvlText w:val="%2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2" w:tplc="B8AE5FEA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F28C8590">
      <w:start w:val="1"/>
      <w:numFmt w:val="lowerLetter"/>
      <w:lvlText w:val="%5."/>
      <w:lvlJc w:val="left"/>
      <w:pPr>
        <w:ind w:left="1710" w:hanging="360"/>
      </w:pPr>
    </w:lvl>
    <w:lvl w:ilvl="5" w:tplc="7D62AB00">
      <w:start w:val="1"/>
      <w:numFmt w:val="lowerRoman"/>
      <w:lvlText w:val="%6."/>
      <w:lvlJc w:val="right"/>
      <w:pPr>
        <w:ind w:left="2520" w:hanging="180"/>
      </w:pPr>
    </w:lvl>
    <w:lvl w:ilvl="6" w:tplc="F1561938">
      <w:start w:val="1"/>
      <w:numFmt w:val="upperLetter"/>
      <w:lvlText w:val="%7-"/>
      <w:lvlJc w:val="left"/>
      <w:pPr>
        <w:ind w:left="5220" w:hanging="360"/>
      </w:pPr>
      <w:rPr>
        <w:rFonts w:hint="default"/>
      </w:rPr>
    </w:lvl>
    <w:lvl w:ilvl="7" w:tplc="685E7358" w:tentative="1">
      <w:start w:val="1"/>
      <w:numFmt w:val="lowerLetter"/>
      <w:lvlText w:val="%8."/>
      <w:lvlJc w:val="left"/>
      <w:pPr>
        <w:ind w:left="5940" w:hanging="360"/>
      </w:pPr>
    </w:lvl>
    <w:lvl w:ilvl="8" w:tplc="7898C34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364E7DF8"/>
    <w:multiLevelType w:val="multilevel"/>
    <w:tmpl w:val="EDD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DA40A9"/>
    <w:multiLevelType w:val="multilevel"/>
    <w:tmpl w:val="0409001D"/>
    <w:lvl w:ilvl="0">
      <w:start w:val="1"/>
      <w:numFmt w:val="decimal"/>
      <w:lvlText w:val="%1)"/>
      <w:lvlJc w:val="left"/>
      <w:pPr>
        <w:ind w:left="1350" w:hanging="360"/>
      </w:pPr>
    </w:lvl>
    <w:lvl w:ilvl="1">
      <w:start w:val="1"/>
      <w:numFmt w:val="lowerLetter"/>
      <w:lvlText w:val="%2)"/>
      <w:lvlJc w:val="left"/>
      <w:pPr>
        <w:ind w:left="1710" w:hanging="360"/>
      </w:pPr>
    </w:lvl>
    <w:lvl w:ilvl="2">
      <w:start w:val="1"/>
      <w:numFmt w:val="lowerRoman"/>
      <w:lvlText w:val="%3)"/>
      <w:lvlJc w:val="left"/>
      <w:pPr>
        <w:ind w:left="2070" w:hanging="360"/>
      </w:pPr>
    </w:lvl>
    <w:lvl w:ilvl="3">
      <w:start w:val="1"/>
      <w:numFmt w:val="decimal"/>
      <w:lvlText w:val="(%4)"/>
      <w:lvlJc w:val="left"/>
      <w:pPr>
        <w:ind w:left="2430" w:hanging="360"/>
      </w:pPr>
    </w:lvl>
    <w:lvl w:ilvl="4">
      <w:start w:val="1"/>
      <w:numFmt w:val="lowerLetter"/>
      <w:lvlText w:val="(%5)"/>
      <w:lvlJc w:val="left"/>
      <w:pPr>
        <w:ind w:left="2790" w:hanging="360"/>
      </w:pPr>
    </w:lvl>
    <w:lvl w:ilvl="5">
      <w:start w:val="1"/>
      <w:numFmt w:val="lowerRoman"/>
      <w:lvlText w:val="(%6)"/>
      <w:lvlJc w:val="left"/>
      <w:pPr>
        <w:ind w:left="3150" w:hanging="360"/>
      </w:pPr>
    </w:lvl>
    <w:lvl w:ilvl="6">
      <w:start w:val="1"/>
      <w:numFmt w:val="decimal"/>
      <w:lvlText w:val="%7."/>
      <w:lvlJc w:val="left"/>
      <w:pPr>
        <w:ind w:left="3510" w:hanging="360"/>
      </w:pPr>
    </w:lvl>
    <w:lvl w:ilvl="7">
      <w:start w:val="1"/>
      <w:numFmt w:val="lowerLetter"/>
      <w:lvlText w:val="%8."/>
      <w:lvlJc w:val="left"/>
      <w:pPr>
        <w:ind w:left="3870" w:hanging="360"/>
      </w:pPr>
    </w:lvl>
    <w:lvl w:ilvl="8">
      <w:start w:val="1"/>
      <w:numFmt w:val="lowerRoman"/>
      <w:lvlText w:val="%9."/>
      <w:lvlJc w:val="left"/>
      <w:pPr>
        <w:ind w:left="4230" w:hanging="360"/>
      </w:pPr>
    </w:lvl>
  </w:abstractNum>
  <w:abstractNum w:abstractNumId="17" w15:restartNumberingAfterBreak="0">
    <w:nsid w:val="3AC83845"/>
    <w:multiLevelType w:val="multilevel"/>
    <w:tmpl w:val="EDD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51E6C"/>
    <w:multiLevelType w:val="hybridMultilevel"/>
    <w:tmpl w:val="BC9AF7A8"/>
    <w:lvl w:ilvl="0" w:tplc="F9665DAA">
      <w:start w:val="4"/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3CFB281F"/>
    <w:multiLevelType w:val="hybridMultilevel"/>
    <w:tmpl w:val="72442CEE"/>
    <w:lvl w:ilvl="0" w:tplc="C1B61B4C">
      <w:start w:val="5"/>
      <w:numFmt w:val="bullet"/>
      <w:lvlText w:val="-"/>
      <w:lvlJc w:val="left"/>
      <w:pPr>
        <w:ind w:left="171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3E0B5D50"/>
    <w:multiLevelType w:val="hybridMultilevel"/>
    <w:tmpl w:val="1D7A5BF0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1" w15:restartNumberingAfterBreak="0">
    <w:nsid w:val="40485332"/>
    <w:multiLevelType w:val="multilevel"/>
    <w:tmpl w:val="EDD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5293"/>
    <w:multiLevelType w:val="hybridMultilevel"/>
    <w:tmpl w:val="A806A028"/>
    <w:lvl w:ilvl="0" w:tplc="36EC6792">
      <w:start w:val="3"/>
      <w:numFmt w:val="bullet"/>
      <w:lvlText w:val="-"/>
      <w:lvlJc w:val="left"/>
      <w:pPr>
        <w:ind w:left="16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4F4016C2"/>
    <w:multiLevelType w:val="multilevel"/>
    <w:tmpl w:val="8006E83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24" w15:restartNumberingAfterBreak="0">
    <w:nsid w:val="5073177A"/>
    <w:multiLevelType w:val="multilevel"/>
    <w:tmpl w:val="EDD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D10B93"/>
    <w:multiLevelType w:val="hybridMultilevel"/>
    <w:tmpl w:val="A5A2B396"/>
    <w:lvl w:ilvl="0" w:tplc="77A6A42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6" w15:restartNumberingAfterBreak="0">
    <w:nsid w:val="54F1587F"/>
    <w:multiLevelType w:val="hybridMultilevel"/>
    <w:tmpl w:val="FAE608FA"/>
    <w:lvl w:ilvl="0" w:tplc="BBC2ADEE">
      <w:start w:val="1"/>
      <w:numFmt w:val="decimal"/>
      <w:lvlText w:val="%1-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7" w15:restartNumberingAfterBreak="0">
    <w:nsid w:val="5E872559"/>
    <w:multiLevelType w:val="hybridMultilevel"/>
    <w:tmpl w:val="0CE653AA"/>
    <w:lvl w:ilvl="0" w:tplc="AFDC3210">
      <w:start w:val="1"/>
      <w:numFmt w:val="lowerLetter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66D967BF"/>
    <w:multiLevelType w:val="multilevel"/>
    <w:tmpl w:val="C5C4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1146F8"/>
    <w:multiLevelType w:val="hybridMultilevel"/>
    <w:tmpl w:val="5F64E76C"/>
    <w:lvl w:ilvl="0" w:tplc="F7B0A408">
      <w:start w:val="10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0" w15:restartNumberingAfterBreak="0">
    <w:nsid w:val="69C500CB"/>
    <w:multiLevelType w:val="multilevel"/>
    <w:tmpl w:val="34D2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7174AB"/>
    <w:multiLevelType w:val="hybridMultilevel"/>
    <w:tmpl w:val="07081B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F91CCB"/>
    <w:multiLevelType w:val="hybridMultilevel"/>
    <w:tmpl w:val="8A3C7FB0"/>
    <w:lvl w:ilvl="0" w:tplc="932479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D880D26">
      <w:start w:val="1"/>
      <w:numFmt w:val="decimal"/>
      <w:lvlText w:val="%2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2" w:tplc="B8AE5FEA">
      <w:start w:val="1"/>
      <w:numFmt w:val="lowerRoman"/>
      <w:lvlText w:val="%3."/>
      <w:lvlJc w:val="right"/>
      <w:pPr>
        <w:ind w:left="2340" w:hanging="180"/>
      </w:pPr>
    </w:lvl>
    <w:lvl w:ilvl="3" w:tplc="10722580">
      <w:start w:val="1"/>
      <w:numFmt w:val="lowerLetter"/>
      <w:lvlText w:val="%4-"/>
      <w:lvlJc w:val="left"/>
      <w:pPr>
        <w:ind w:left="1170" w:hanging="360"/>
      </w:pPr>
      <w:rPr>
        <w:rFonts w:ascii="Times New Roman" w:eastAsia="Times New Roman" w:hAnsi="Times New Roman" w:cs="Times New Roman"/>
      </w:rPr>
    </w:lvl>
    <w:lvl w:ilvl="4" w:tplc="F28C8590">
      <w:start w:val="1"/>
      <w:numFmt w:val="lowerLetter"/>
      <w:lvlText w:val="%5."/>
      <w:lvlJc w:val="left"/>
      <w:pPr>
        <w:ind w:left="1710" w:hanging="360"/>
      </w:pPr>
    </w:lvl>
    <w:lvl w:ilvl="5" w:tplc="7D62AB00">
      <w:start w:val="1"/>
      <w:numFmt w:val="lowerRoman"/>
      <w:lvlText w:val="%6."/>
      <w:lvlJc w:val="right"/>
      <w:pPr>
        <w:ind w:left="2520" w:hanging="180"/>
      </w:pPr>
    </w:lvl>
    <w:lvl w:ilvl="6" w:tplc="F1561938">
      <w:start w:val="1"/>
      <w:numFmt w:val="upperLetter"/>
      <w:lvlText w:val="%7-"/>
      <w:lvlJc w:val="left"/>
      <w:pPr>
        <w:ind w:left="5220" w:hanging="360"/>
      </w:pPr>
      <w:rPr>
        <w:rFonts w:hint="default"/>
      </w:rPr>
    </w:lvl>
    <w:lvl w:ilvl="7" w:tplc="685E7358" w:tentative="1">
      <w:start w:val="1"/>
      <w:numFmt w:val="lowerLetter"/>
      <w:lvlText w:val="%8."/>
      <w:lvlJc w:val="left"/>
      <w:pPr>
        <w:ind w:left="5940" w:hanging="360"/>
      </w:pPr>
    </w:lvl>
    <w:lvl w:ilvl="8" w:tplc="7898C34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7CB62B0D"/>
    <w:multiLevelType w:val="hybridMultilevel"/>
    <w:tmpl w:val="8098AE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D01618E"/>
    <w:multiLevelType w:val="hybridMultilevel"/>
    <w:tmpl w:val="4C1EB33C"/>
    <w:lvl w:ilvl="0" w:tplc="DFF2C6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8D459E"/>
    <w:multiLevelType w:val="hybridMultilevel"/>
    <w:tmpl w:val="62B4268E"/>
    <w:lvl w:ilvl="0" w:tplc="201C3750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F7F1037"/>
    <w:multiLevelType w:val="multilevel"/>
    <w:tmpl w:val="97E24B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"/>
  </w:num>
  <w:num w:numId="2">
    <w:abstractNumId w:val="32"/>
  </w:num>
  <w:num w:numId="3">
    <w:abstractNumId w:val="33"/>
  </w:num>
  <w:num w:numId="4">
    <w:abstractNumId w:val="20"/>
  </w:num>
  <w:num w:numId="5">
    <w:abstractNumId w:val="31"/>
  </w:num>
  <w:num w:numId="6">
    <w:abstractNumId w:val="0"/>
  </w:num>
  <w:num w:numId="7">
    <w:abstractNumId w:val="14"/>
  </w:num>
  <w:num w:numId="8">
    <w:abstractNumId w:val="7"/>
  </w:num>
  <w:num w:numId="9">
    <w:abstractNumId w:val="21"/>
  </w:num>
  <w:num w:numId="10">
    <w:abstractNumId w:val="30"/>
  </w:num>
  <w:num w:numId="11">
    <w:abstractNumId w:val="23"/>
  </w:num>
  <w:num w:numId="12">
    <w:abstractNumId w:val="36"/>
  </w:num>
  <w:num w:numId="13">
    <w:abstractNumId w:val="2"/>
  </w:num>
  <w:num w:numId="14">
    <w:abstractNumId w:val="28"/>
  </w:num>
  <w:num w:numId="15">
    <w:abstractNumId w:val="6"/>
  </w:num>
  <w:num w:numId="16">
    <w:abstractNumId w:val="10"/>
  </w:num>
  <w:num w:numId="17">
    <w:abstractNumId w:val="16"/>
  </w:num>
  <w:num w:numId="18">
    <w:abstractNumId w:val="8"/>
  </w:num>
  <w:num w:numId="19">
    <w:abstractNumId w:val="9"/>
  </w:num>
  <w:num w:numId="20">
    <w:abstractNumId w:val="11"/>
  </w:num>
  <w:num w:numId="21">
    <w:abstractNumId w:val="29"/>
  </w:num>
  <w:num w:numId="22">
    <w:abstractNumId w:val="5"/>
  </w:num>
  <w:num w:numId="23">
    <w:abstractNumId w:val="34"/>
  </w:num>
  <w:num w:numId="24">
    <w:abstractNumId w:val="12"/>
  </w:num>
  <w:num w:numId="25">
    <w:abstractNumId w:val="27"/>
  </w:num>
  <w:num w:numId="26">
    <w:abstractNumId w:val="13"/>
  </w:num>
  <w:num w:numId="27">
    <w:abstractNumId w:val="26"/>
  </w:num>
  <w:num w:numId="28">
    <w:abstractNumId w:val="4"/>
  </w:num>
  <w:num w:numId="29">
    <w:abstractNumId w:val="25"/>
  </w:num>
  <w:num w:numId="30">
    <w:abstractNumId w:val="17"/>
  </w:num>
  <w:num w:numId="31">
    <w:abstractNumId w:val="3"/>
  </w:num>
  <w:num w:numId="32">
    <w:abstractNumId w:val="19"/>
  </w:num>
  <w:num w:numId="33">
    <w:abstractNumId w:val="18"/>
  </w:num>
  <w:num w:numId="34">
    <w:abstractNumId w:val="22"/>
  </w:num>
  <w:num w:numId="35">
    <w:abstractNumId w:val="35"/>
  </w:num>
  <w:num w:numId="36">
    <w:abstractNumId w:val="24"/>
  </w:num>
  <w:num w:numId="3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226A2"/>
    <w:rsid w:val="0002571D"/>
    <w:rsid w:val="00033D39"/>
    <w:rsid w:val="00034824"/>
    <w:rsid w:val="000351E8"/>
    <w:rsid w:val="00036D82"/>
    <w:rsid w:val="00037642"/>
    <w:rsid w:val="0006487A"/>
    <w:rsid w:val="00066514"/>
    <w:rsid w:val="0007525D"/>
    <w:rsid w:val="000862D0"/>
    <w:rsid w:val="00092238"/>
    <w:rsid w:val="0009272A"/>
    <w:rsid w:val="000C3FFB"/>
    <w:rsid w:val="000D01C3"/>
    <w:rsid w:val="000D12BE"/>
    <w:rsid w:val="000D4419"/>
    <w:rsid w:val="000D5210"/>
    <w:rsid w:val="000E4081"/>
    <w:rsid w:val="000F0A2D"/>
    <w:rsid w:val="000F456D"/>
    <w:rsid w:val="00102048"/>
    <w:rsid w:val="00106F10"/>
    <w:rsid w:val="00107929"/>
    <w:rsid w:val="00110ED1"/>
    <w:rsid w:val="001376CA"/>
    <w:rsid w:val="00154EEC"/>
    <w:rsid w:val="001650C5"/>
    <w:rsid w:val="0018210C"/>
    <w:rsid w:val="0019074A"/>
    <w:rsid w:val="001B00CB"/>
    <w:rsid w:val="001E0877"/>
    <w:rsid w:val="001E1391"/>
    <w:rsid w:val="001E6270"/>
    <w:rsid w:val="001F338B"/>
    <w:rsid w:val="001F7F39"/>
    <w:rsid w:val="00220791"/>
    <w:rsid w:val="00226C8E"/>
    <w:rsid w:val="00235EF8"/>
    <w:rsid w:val="00236B29"/>
    <w:rsid w:val="00236B77"/>
    <w:rsid w:val="002379DC"/>
    <w:rsid w:val="00247FAF"/>
    <w:rsid w:val="002532D4"/>
    <w:rsid w:val="002553BD"/>
    <w:rsid w:val="00263245"/>
    <w:rsid w:val="00267F1D"/>
    <w:rsid w:val="00280D6E"/>
    <w:rsid w:val="002912D7"/>
    <w:rsid w:val="002A2DB4"/>
    <w:rsid w:val="002B2D13"/>
    <w:rsid w:val="002B733C"/>
    <w:rsid w:val="002C2374"/>
    <w:rsid w:val="002E12E2"/>
    <w:rsid w:val="002E1DDA"/>
    <w:rsid w:val="002F2D6F"/>
    <w:rsid w:val="00303C13"/>
    <w:rsid w:val="003057DC"/>
    <w:rsid w:val="00341015"/>
    <w:rsid w:val="0034721D"/>
    <w:rsid w:val="00350844"/>
    <w:rsid w:val="00362DAF"/>
    <w:rsid w:val="003661F2"/>
    <w:rsid w:val="00366DA5"/>
    <w:rsid w:val="00377A70"/>
    <w:rsid w:val="003872CF"/>
    <w:rsid w:val="00394860"/>
    <w:rsid w:val="003A45D5"/>
    <w:rsid w:val="003B1BD1"/>
    <w:rsid w:val="003B41E8"/>
    <w:rsid w:val="003C268D"/>
    <w:rsid w:val="003D5BF7"/>
    <w:rsid w:val="003F257D"/>
    <w:rsid w:val="0040132C"/>
    <w:rsid w:val="00416E1B"/>
    <w:rsid w:val="00425977"/>
    <w:rsid w:val="00430CBA"/>
    <w:rsid w:val="0043232D"/>
    <w:rsid w:val="00433BC4"/>
    <w:rsid w:val="004565FD"/>
    <w:rsid w:val="00474764"/>
    <w:rsid w:val="004A779D"/>
    <w:rsid w:val="004B327F"/>
    <w:rsid w:val="004C5A85"/>
    <w:rsid w:val="004C7E28"/>
    <w:rsid w:val="004D77D1"/>
    <w:rsid w:val="004F38B8"/>
    <w:rsid w:val="00513DEE"/>
    <w:rsid w:val="00545C85"/>
    <w:rsid w:val="0058477B"/>
    <w:rsid w:val="00587E2C"/>
    <w:rsid w:val="00590371"/>
    <w:rsid w:val="005915E5"/>
    <w:rsid w:val="005A1E16"/>
    <w:rsid w:val="005A7328"/>
    <w:rsid w:val="005B617E"/>
    <w:rsid w:val="005B7D9A"/>
    <w:rsid w:val="005C07DB"/>
    <w:rsid w:val="005C6250"/>
    <w:rsid w:val="005D5026"/>
    <w:rsid w:val="006205C3"/>
    <w:rsid w:val="006206E4"/>
    <w:rsid w:val="00624C32"/>
    <w:rsid w:val="006344A8"/>
    <w:rsid w:val="006403FA"/>
    <w:rsid w:val="00664F3D"/>
    <w:rsid w:val="00673306"/>
    <w:rsid w:val="0068123E"/>
    <w:rsid w:val="006855F8"/>
    <w:rsid w:val="0069133D"/>
    <w:rsid w:val="006B5F11"/>
    <w:rsid w:val="006D3B36"/>
    <w:rsid w:val="006E0F51"/>
    <w:rsid w:val="006E281E"/>
    <w:rsid w:val="006F6DE2"/>
    <w:rsid w:val="00702BB2"/>
    <w:rsid w:val="00734EEC"/>
    <w:rsid w:val="00747389"/>
    <w:rsid w:val="007834FE"/>
    <w:rsid w:val="0078533D"/>
    <w:rsid w:val="0078749A"/>
    <w:rsid w:val="00792192"/>
    <w:rsid w:val="00792650"/>
    <w:rsid w:val="0079676C"/>
    <w:rsid w:val="007A043D"/>
    <w:rsid w:val="007A0E3E"/>
    <w:rsid w:val="007B65F2"/>
    <w:rsid w:val="007C1693"/>
    <w:rsid w:val="007D1279"/>
    <w:rsid w:val="007E0C0A"/>
    <w:rsid w:val="007E12ED"/>
    <w:rsid w:val="007F04FA"/>
    <w:rsid w:val="007F7776"/>
    <w:rsid w:val="0082774F"/>
    <w:rsid w:val="00831C29"/>
    <w:rsid w:val="0083570C"/>
    <w:rsid w:val="008364E3"/>
    <w:rsid w:val="008417B0"/>
    <w:rsid w:val="00847C90"/>
    <w:rsid w:val="008579C7"/>
    <w:rsid w:val="0086581C"/>
    <w:rsid w:val="00873D29"/>
    <w:rsid w:val="00874564"/>
    <w:rsid w:val="00876FB2"/>
    <w:rsid w:val="00885226"/>
    <w:rsid w:val="008939CE"/>
    <w:rsid w:val="00893C29"/>
    <w:rsid w:val="0089433A"/>
    <w:rsid w:val="008C484B"/>
    <w:rsid w:val="008D5BF8"/>
    <w:rsid w:val="008D7453"/>
    <w:rsid w:val="008F7518"/>
    <w:rsid w:val="00902845"/>
    <w:rsid w:val="0090460B"/>
    <w:rsid w:val="00911709"/>
    <w:rsid w:val="0091532E"/>
    <w:rsid w:val="0091543B"/>
    <w:rsid w:val="00922C89"/>
    <w:rsid w:val="009351C4"/>
    <w:rsid w:val="00937C18"/>
    <w:rsid w:val="0095095C"/>
    <w:rsid w:val="00957763"/>
    <w:rsid w:val="009824E6"/>
    <w:rsid w:val="00987228"/>
    <w:rsid w:val="009A7223"/>
    <w:rsid w:val="009B5F99"/>
    <w:rsid w:val="009C3B3E"/>
    <w:rsid w:val="009D5D6C"/>
    <w:rsid w:val="009F5190"/>
    <w:rsid w:val="00A00B7E"/>
    <w:rsid w:val="00A05AA8"/>
    <w:rsid w:val="00A13E82"/>
    <w:rsid w:val="00A40B07"/>
    <w:rsid w:val="00A60EB7"/>
    <w:rsid w:val="00A6171E"/>
    <w:rsid w:val="00A62EA4"/>
    <w:rsid w:val="00A65B89"/>
    <w:rsid w:val="00A734DB"/>
    <w:rsid w:val="00A81EFC"/>
    <w:rsid w:val="00A852BC"/>
    <w:rsid w:val="00A93FFD"/>
    <w:rsid w:val="00AA1BCE"/>
    <w:rsid w:val="00AB428C"/>
    <w:rsid w:val="00AC1EFB"/>
    <w:rsid w:val="00AE071E"/>
    <w:rsid w:val="00AE74BD"/>
    <w:rsid w:val="00B05FBA"/>
    <w:rsid w:val="00B07AAE"/>
    <w:rsid w:val="00B160A1"/>
    <w:rsid w:val="00B33856"/>
    <w:rsid w:val="00B47BCA"/>
    <w:rsid w:val="00B604A0"/>
    <w:rsid w:val="00B62427"/>
    <w:rsid w:val="00B76D7D"/>
    <w:rsid w:val="00B804D9"/>
    <w:rsid w:val="00B84C28"/>
    <w:rsid w:val="00B93F64"/>
    <w:rsid w:val="00B948FB"/>
    <w:rsid w:val="00B9542C"/>
    <w:rsid w:val="00BA71FA"/>
    <w:rsid w:val="00BC133F"/>
    <w:rsid w:val="00BD1E76"/>
    <w:rsid w:val="00BD5A00"/>
    <w:rsid w:val="00BF4930"/>
    <w:rsid w:val="00C10E02"/>
    <w:rsid w:val="00C21270"/>
    <w:rsid w:val="00C30F05"/>
    <w:rsid w:val="00C31CF6"/>
    <w:rsid w:val="00C32EE0"/>
    <w:rsid w:val="00C35860"/>
    <w:rsid w:val="00C35DA4"/>
    <w:rsid w:val="00C455D2"/>
    <w:rsid w:val="00C5660E"/>
    <w:rsid w:val="00C75CCA"/>
    <w:rsid w:val="00C97D5F"/>
    <w:rsid w:val="00CA473F"/>
    <w:rsid w:val="00CA7FEB"/>
    <w:rsid w:val="00CB0BE3"/>
    <w:rsid w:val="00CD2A1E"/>
    <w:rsid w:val="00D05A83"/>
    <w:rsid w:val="00D141CB"/>
    <w:rsid w:val="00D2620F"/>
    <w:rsid w:val="00D33263"/>
    <w:rsid w:val="00D60069"/>
    <w:rsid w:val="00D62E01"/>
    <w:rsid w:val="00D661EE"/>
    <w:rsid w:val="00D74853"/>
    <w:rsid w:val="00D84052"/>
    <w:rsid w:val="00D94B1F"/>
    <w:rsid w:val="00DB77F5"/>
    <w:rsid w:val="00DC0AB4"/>
    <w:rsid w:val="00DD0298"/>
    <w:rsid w:val="00DD2B40"/>
    <w:rsid w:val="00DD47E5"/>
    <w:rsid w:val="00DD7A55"/>
    <w:rsid w:val="00DE36D5"/>
    <w:rsid w:val="00DE3E40"/>
    <w:rsid w:val="00DE49BA"/>
    <w:rsid w:val="00DF48A5"/>
    <w:rsid w:val="00DF4C45"/>
    <w:rsid w:val="00E01FCB"/>
    <w:rsid w:val="00E021AA"/>
    <w:rsid w:val="00E04087"/>
    <w:rsid w:val="00E043E8"/>
    <w:rsid w:val="00E048B4"/>
    <w:rsid w:val="00E1240F"/>
    <w:rsid w:val="00E12540"/>
    <w:rsid w:val="00E12A7B"/>
    <w:rsid w:val="00E355A1"/>
    <w:rsid w:val="00E4480E"/>
    <w:rsid w:val="00E53B86"/>
    <w:rsid w:val="00E61AB8"/>
    <w:rsid w:val="00E673F1"/>
    <w:rsid w:val="00E702E0"/>
    <w:rsid w:val="00E93B81"/>
    <w:rsid w:val="00EA3B6F"/>
    <w:rsid w:val="00EA51DD"/>
    <w:rsid w:val="00EB62F9"/>
    <w:rsid w:val="00EB6991"/>
    <w:rsid w:val="00F05BA6"/>
    <w:rsid w:val="00F36649"/>
    <w:rsid w:val="00F434DD"/>
    <w:rsid w:val="00F44C9E"/>
    <w:rsid w:val="00F605A7"/>
    <w:rsid w:val="00F60E17"/>
    <w:rsid w:val="00F814AF"/>
    <w:rsid w:val="00F82209"/>
    <w:rsid w:val="00F85895"/>
    <w:rsid w:val="00F97B7B"/>
    <w:rsid w:val="00FB31CF"/>
    <w:rsid w:val="00FC01D1"/>
    <w:rsid w:val="00FD22B6"/>
    <w:rsid w:val="00FE2F0D"/>
    <w:rsid w:val="00FE3E26"/>
    <w:rsid w:val="00FE63E9"/>
    <w:rsid w:val="00FF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5B507"/>
  <w15:docId w15:val="{88FF6217-C9AB-4184-9FCB-477CFC37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  <w:style w:type="character" w:styleId="Strong">
    <w:name w:val="Strong"/>
    <w:basedOn w:val="DefaultParagraphFont"/>
    <w:uiPriority w:val="22"/>
    <w:qFormat/>
    <w:rsid w:val="00D9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34824" w:rsidRDefault="00F3003B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34824" w:rsidRDefault="00F3003B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34824" w:rsidRDefault="00F3003B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34824"/>
    <w:rsid w:val="0005308D"/>
    <w:rsid w:val="00074955"/>
    <w:rsid w:val="000C0A3E"/>
    <w:rsid w:val="000D3F6D"/>
    <w:rsid w:val="00105906"/>
    <w:rsid w:val="00127FB1"/>
    <w:rsid w:val="0013233D"/>
    <w:rsid w:val="00176BDB"/>
    <w:rsid w:val="0018055D"/>
    <w:rsid w:val="001E72FE"/>
    <w:rsid w:val="00203B9B"/>
    <w:rsid w:val="003F7AEC"/>
    <w:rsid w:val="00586475"/>
    <w:rsid w:val="006621D7"/>
    <w:rsid w:val="00664A83"/>
    <w:rsid w:val="006D7EFE"/>
    <w:rsid w:val="006E5771"/>
    <w:rsid w:val="006F3218"/>
    <w:rsid w:val="007F3A10"/>
    <w:rsid w:val="00804C7A"/>
    <w:rsid w:val="0081492C"/>
    <w:rsid w:val="00825BFA"/>
    <w:rsid w:val="00891C3C"/>
    <w:rsid w:val="008F69D0"/>
    <w:rsid w:val="009346F7"/>
    <w:rsid w:val="009E01AC"/>
    <w:rsid w:val="00A2629A"/>
    <w:rsid w:val="00A9439E"/>
    <w:rsid w:val="00A953A8"/>
    <w:rsid w:val="00B96A33"/>
    <w:rsid w:val="00C00E39"/>
    <w:rsid w:val="00C201E8"/>
    <w:rsid w:val="00C21270"/>
    <w:rsid w:val="00C62FE0"/>
    <w:rsid w:val="00D86874"/>
    <w:rsid w:val="00E03704"/>
    <w:rsid w:val="00F3003B"/>
    <w:rsid w:val="00F3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C5361-8E06-40FB-8EF8-0715AFC54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77</TotalTime>
  <Pages>3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Salem</dc:creator>
  <cp:keywords/>
  <dc:description/>
  <cp:lastModifiedBy>Hesham Salem</cp:lastModifiedBy>
  <cp:revision>6</cp:revision>
  <cp:lastPrinted>2018-04-25T12:11:00Z</cp:lastPrinted>
  <dcterms:created xsi:type="dcterms:W3CDTF">2022-11-14T10:07:00Z</dcterms:created>
  <dcterms:modified xsi:type="dcterms:W3CDTF">2022-11-14T11:23:00Z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42e515-4111-4b93-8e55-1b67a1b6d542_ActionId">
    <vt:lpwstr>d18b1cd7-c496-4253-a9bf-ed00d6ac9174</vt:lpwstr>
  </property>
  <property fmtid="{D5CDD505-2E9C-101B-9397-08002B2CF9AE}" pid="3" name="MSIP_Label_f842e515-4111-4b93-8e55-1b67a1b6d542_ContentBits">
    <vt:lpwstr>0</vt:lpwstr>
  </property>
  <property fmtid="{D5CDD505-2E9C-101B-9397-08002B2CF9AE}" pid="4" name="MSIP_Label_f842e515-4111-4b93-8e55-1b67a1b6d542_Enabled">
    <vt:lpwstr>true</vt:lpwstr>
  </property>
  <property fmtid="{D5CDD505-2E9C-101B-9397-08002B2CF9AE}" pid="5" name="MSIP_Label_f842e515-4111-4b93-8e55-1b67a1b6d542_Method">
    <vt:lpwstr>Privileged</vt:lpwstr>
  </property>
  <property fmtid="{D5CDD505-2E9C-101B-9397-08002B2CF9AE}" pid="6" name="MSIP_Label_f842e515-4111-4b93-8e55-1b67a1b6d542_Name">
    <vt:lpwstr>Non-Business</vt:lpwstr>
  </property>
  <property fmtid="{D5CDD505-2E9C-101B-9397-08002B2CF9AE}" pid="7" name="MSIP_Label_f842e515-4111-4b93-8e55-1b67a1b6d542_SetDate">
    <vt:lpwstr>2022-01-07T10:13:06Z</vt:lpwstr>
  </property>
  <property fmtid="{D5CDD505-2E9C-101B-9397-08002B2CF9AE}" pid="8" name="MSIP_Label_f842e515-4111-4b93-8e55-1b67a1b6d542_SiteId">
    <vt:lpwstr>8506c69f-005d-421b-b670-9a8ccd5aee63</vt:lpwstr>
  </property>
</Properties>
</file>