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2DC90E" w14:textId="7D86F78C" w:rsidR="00DB77F5" w:rsidRDefault="00DB77F5"/>
    <w:p w14:paraId="3DD3B16B" w14:textId="7D4A1D93" w:rsidR="00DB77F5" w:rsidRDefault="00DB77F5"/>
    <w:p w14:paraId="7AC48915" w14:textId="60CBE4FC" w:rsidR="00DB77F5" w:rsidRDefault="00DB77F5"/>
    <w:p w14:paraId="091C8937" w14:textId="77777777" w:rsidR="00DB77F5" w:rsidRDefault="00DB77F5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2B2D13" w:rsidRPr="00D60069" w14:paraId="098D7704" w14:textId="77777777" w:rsidTr="001E0877">
        <w:tc>
          <w:tcPr>
            <w:tcW w:w="7650" w:type="dxa"/>
          </w:tcPr>
          <w:p w14:paraId="49193224" w14:textId="07F67E6F" w:rsidR="002B2D13" w:rsidRPr="005C6250" w:rsidRDefault="00E04087">
            <w:pPr>
              <w:pStyle w:val="Title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Khalifa University Enterprises Company Operation Committee Meeting</w:t>
            </w:r>
          </w:p>
        </w:tc>
        <w:tc>
          <w:tcPr>
            <w:tcW w:w="2574" w:type="dxa"/>
            <w:vAlign w:val="bottom"/>
          </w:tcPr>
          <w:p w14:paraId="66A57D25" w14:textId="25CC5446" w:rsidR="00D62E01" w:rsidRPr="00D60069" w:rsidRDefault="00102048" w:rsidP="00B160A1">
            <w:pPr>
              <w:pStyle w:val="Heading3"/>
            </w:pPr>
            <w:r>
              <w:t>24</w:t>
            </w:r>
            <w:r w:rsidR="00B160A1">
              <w:t xml:space="preserve"> Nov</w:t>
            </w:r>
            <w:r w:rsidR="00E04087">
              <w:t xml:space="preserve"> </w:t>
            </w:r>
            <w:r w:rsidR="005C6250">
              <w:t>20</w:t>
            </w:r>
            <w:r w:rsidR="00E04087">
              <w:t>2</w:t>
            </w:r>
            <w:r w:rsidR="00C31CF6">
              <w:t>1</w:t>
            </w:r>
          </w:p>
          <w:p w14:paraId="75BEEE1F" w14:textId="5BF4BFDC" w:rsidR="00D62E01" w:rsidRPr="00D60069" w:rsidRDefault="00A93FFD" w:rsidP="005C6250">
            <w:pPr>
              <w:pStyle w:val="Heading3"/>
            </w:pPr>
            <w:r>
              <w:t>2</w:t>
            </w:r>
            <w:r w:rsidR="00D84052">
              <w:t>-</w:t>
            </w:r>
            <w:r>
              <w:t>3</w:t>
            </w:r>
            <w:r w:rsidR="005C6250">
              <w:t xml:space="preserve"> P.M</w:t>
            </w:r>
          </w:p>
          <w:p w14:paraId="38C21ADE" w14:textId="3049B026" w:rsidR="002B2D13" w:rsidRPr="00D60069" w:rsidRDefault="00E04087" w:rsidP="005C6250">
            <w:pPr>
              <w:pStyle w:val="Heading3"/>
            </w:pPr>
            <w:r>
              <w:t>Virtual meeting</w:t>
            </w:r>
          </w:p>
        </w:tc>
      </w:tr>
    </w:tbl>
    <w:tbl>
      <w:tblPr>
        <w:tblStyle w:val="PlainTable5"/>
        <w:tblW w:w="6557" w:type="pct"/>
        <w:tblInd w:w="-180" w:type="dxa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5130"/>
        <w:gridCol w:w="3184"/>
        <w:gridCol w:w="1779"/>
        <w:gridCol w:w="3315"/>
      </w:tblGrid>
      <w:tr w:rsidR="002B2D13" w:rsidRPr="00D60069" w14:paraId="75ABA889" w14:textId="77777777" w:rsidTr="00A93FFD">
        <w:sdt>
          <w:sdtPr>
            <w:id w:val="834805806"/>
            <w:placeholder>
              <w:docPart w:val="EA12413FA7704E469F7A8951296EC666"/>
            </w:placeholder>
            <w:showingPlcHdr/>
            <w15:appearance w15:val="hidden"/>
          </w:sdtPr>
          <w:sdtEndPr/>
          <w:sdtContent>
            <w:tc>
              <w:tcPr>
                <w:tcW w:w="5130" w:type="dxa"/>
                <w:tcMar>
                  <w:top w:w="144" w:type="dxa"/>
                </w:tcMar>
              </w:tcPr>
              <w:p w14:paraId="131B890E" w14:textId="77777777" w:rsidR="002B2D13" w:rsidRPr="00D60069" w:rsidRDefault="006344A8" w:rsidP="00D60069">
                <w:pPr>
                  <w:pStyle w:val="Heading2"/>
                  <w:outlineLvl w:val="1"/>
                </w:pPr>
                <w:r w:rsidRPr="00D60069">
                  <w:t>Meeting called by:</w:t>
                </w:r>
              </w:p>
            </w:tc>
          </w:sdtContent>
        </w:sdt>
        <w:tc>
          <w:tcPr>
            <w:tcW w:w="3184" w:type="dxa"/>
            <w:tcMar>
              <w:top w:w="144" w:type="dxa"/>
            </w:tcMar>
          </w:tcPr>
          <w:p w14:paraId="2265A532" w14:textId="793E3907" w:rsidR="002B2D13" w:rsidRPr="00D60069" w:rsidRDefault="00E04087" w:rsidP="00AC1EFB">
            <w:pPr>
              <w:ind w:left="180"/>
            </w:pPr>
            <w:r>
              <w:t>Operation</w:t>
            </w:r>
            <w:r w:rsidR="00AC1EFB">
              <w:t xml:space="preserve"> Committee</w:t>
            </w:r>
          </w:p>
        </w:tc>
        <w:tc>
          <w:tcPr>
            <w:tcW w:w="1779" w:type="dxa"/>
            <w:tcMar>
              <w:top w:w="144" w:type="dxa"/>
            </w:tcMar>
          </w:tcPr>
          <w:p w14:paraId="307F311A" w14:textId="77777777" w:rsidR="002B2D13" w:rsidRPr="00D60069" w:rsidRDefault="00416E1B" w:rsidP="00D60069">
            <w:pPr>
              <w:pStyle w:val="Heading2"/>
              <w:outlineLvl w:val="1"/>
            </w:pPr>
            <w:sdt>
              <w:sdtPr>
                <w:id w:val="-442851289"/>
                <w:placeholder>
                  <w:docPart w:val="2BD255F143514AFA8A1FDB43EE5F9038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D60069"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1A8B864B" w14:textId="2A59CE85" w:rsidR="002B2D13" w:rsidRPr="00D60069" w:rsidRDefault="00A93FFD" w:rsidP="005C6250">
            <w:r>
              <w:t xml:space="preserve">Weekly </w:t>
            </w:r>
          </w:p>
        </w:tc>
      </w:tr>
      <w:tr w:rsidR="005C6250" w:rsidRPr="00D60069" w14:paraId="402C4F39" w14:textId="77777777" w:rsidTr="00A93FFD">
        <w:tc>
          <w:tcPr>
            <w:tcW w:w="5130" w:type="dxa"/>
          </w:tcPr>
          <w:p w14:paraId="556D7FF0" w14:textId="77777777" w:rsidR="005C6250" w:rsidRPr="00D60069" w:rsidRDefault="00416E1B" w:rsidP="00D60069">
            <w:pPr>
              <w:pStyle w:val="Heading2"/>
              <w:outlineLvl w:val="1"/>
            </w:pPr>
            <w:sdt>
              <w:sdtPr>
                <w:id w:val="1643469904"/>
                <w:placeholder>
                  <w:docPart w:val="D4B99E4B18674DD383DF91CB1F7EB0FC"/>
                </w:placeholder>
                <w:temporary/>
                <w:showingPlcHdr/>
                <w15:appearance w15:val="hidden"/>
              </w:sdtPr>
              <w:sdtEndPr/>
              <w:sdtContent>
                <w:r w:rsidR="005C6250" w:rsidRPr="00D60069">
                  <w:t>Attendees:</w:t>
                </w:r>
              </w:sdtContent>
            </w:sdt>
          </w:p>
        </w:tc>
        <w:tc>
          <w:tcPr>
            <w:tcW w:w="3184" w:type="dxa"/>
          </w:tcPr>
          <w:p w14:paraId="64D1F0E1" w14:textId="77777777" w:rsidR="005C6250" w:rsidRPr="00D60069" w:rsidRDefault="005C6250" w:rsidP="00D60069"/>
        </w:tc>
        <w:tc>
          <w:tcPr>
            <w:tcW w:w="1779" w:type="dxa"/>
          </w:tcPr>
          <w:p w14:paraId="6512C7A5" w14:textId="77777777" w:rsidR="005C6250" w:rsidRPr="00D60069" w:rsidRDefault="005C6250" w:rsidP="00D60069">
            <w:pPr>
              <w:pStyle w:val="Heading2"/>
              <w:outlineLvl w:val="1"/>
            </w:pPr>
          </w:p>
        </w:tc>
        <w:tc>
          <w:tcPr>
            <w:tcW w:w="3315" w:type="dxa"/>
          </w:tcPr>
          <w:p w14:paraId="1C81F1F7" w14:textId="77777777" w:rsidR="005C6250" w:rsidRPr="00D60069" w:rsidRDefault="005C6250" w:rsidP="00D60069"/>
        </w:tc>
      </w:tr>
      <w:tr w:rsidR="005C6250" w:rsidRPr="00D60069" w14:paraId="2B05A67F" w14:textId="77777777" w:rsidTr="00A93FFD">
        <w:tc>
          <w:tcPr>
            <w:tcW w:w="5130" w:type="dxa"/>
          </w:tcPr>
          <w:p w14:paraId="7EE803E9" w14:textId="77777777" w:rsidR="005C6250" w:rsidRDefault="005C6250" w:rsidP="005C6250">
            <w:r w:rsidRPr="00235EF8">
              <w:rPr>
                <w:u w:val="single"/>
              </w:rPr>
              <w:t>Members</w:t>
            </w:r>
            <w:r>
              <w:t>:</w:t>
            </w:r>
          </w:p>
          <w:p w14:paraId="44D50671" w14:textId="62C27D64" w:rsidR="005C6250" w:rsidRDefault="00E04087" w:rsidP="00E04087">
            <w:pPr>
              <w:ind w:right="-450"/>
              <w:rPr>
                <w:color w:val="1F497D"/>
              </w:rPr>
            </w:pPr>
            <w:r>
              <w:t xml:space="preserve">Mr. Ahmed Al </w:t>
            </w:r>
            <w:proofErr w:type="spellStart"/>
            <w:r>
              <w:t>Neyadi</w:t>
            </w:r>
            <w:proofErr w:type="spellEnd"/>
            <w:r>
              <w:t xml:space="preserve"> (COO- Deputy</w:t>
            </w:r>
            <w:r w:rsidR="005C6250">
              <w:rPr>
                <w:color w:val="1F497D"/>
              </w:rPr>
              <w:t>)</w:t>
            </w:r>
          </w:p>
          <w:p w14:paraId="1D7DE62C" w14:textId="77777777" w:rsidR="00474764" w:rsidRDefault="00474764" w:rsidP="00474764">
            <w:pPr>
              <w:ind w:right="-990"/>
            </w:pPr>
            <w:r w:rsidRPr="00A93FFD">
              <w:t xml:space="preserve">Dr. Steve </w:t>
            </w:r>
            <w:proofErr w:type="spellStart"/>
            <w:r w:rsidRPr="00A93FFD">
              <w:t>Steve</w:t>
            </w:r>
            <w:proofErr w:type="spellEnd"/>
            <w:r w:rsidRPr="00A93FFD">
              <w:t xml:space="preserve"> Griffiths </w:t>
            </w:r>
            <w:r>
              <w:t xml:space="preserve"> (SVP- Research and Development)</w:t>
            </w:r>
          </w:p>
          <w:p w14:paraId="2C2C7152" w14:textId="19D5C638" w:rsidR="005C6250" w:rsidRDefault="00E04087" w:rsidP="00E04087">
            <w:pPr>
              <w:ind w:right="-450"/>
            </w:pPr>
            <w:r>
              <w:t xml:space="preserve">Mr. </w:t>
            </w:r>
            <w:proofErr w:type="spellStart"/>
            <w:r>
              <w:t>Ebrahim</w:t>
            </w:r>
            <w:proofErr w:type="spellEnd"/>
            <w:r>
              <w:t xml:space="preserve"> </w:t>
            </w:r>
            <w:proofErr w:type="spellStart"/>
            <w:r>
              <w:t>Jafar</w:t>
            </w:r>
            <w:proofErr w:type="spellEnd"/>
            <w:r>
              <w:t xml:space="preserve"> </w:t>
            </w:r>
            <w:proofErr w:type="spellStart"/>
            <w:r>
              <w:t>Alahmed</w:t>
            </w:r>
            <w:proofErr w:type="spellEnd"/>
            <w:r>
              <w:t xml:space="preserve"> (Member) </w:t>
            </w:r>
          </w:p>
          <w:p w14:paraId="39221F4C" w14:textId="20219479" w:rsidR="00B160A1" w:rsidRDefault="00B160A1" w:rsidP="00E04087">
            <w:pPr>
              <w:ind w:right="-450"/>
            </w:pPr>
            <w:r>
              <w:t>Dr. Sami Bashir</w:t>
            </w:r>
            <w:r w:rsidR="00474764">
              <w:t xml:space="preserve"> (Member)</w:t>
            </w:r>
          </w:p>
          <w:p w14:paraId="73119F79" w14:textId="726B1D73" w:rsidR="00E04087" w:rsidRDefault="00E04087" w:rsidP="00E04087">
            <w:pPr>
              <w:ind w:right="-450"/>
            </w:pPr>
            <w:r>
              <w:t>Mr. Hesham Salem (Member)</w:t>
            </w:r>
          </w:p>
          <w:p w14:paraId="4233560A" w14:textId="77777777" w:rsidR="00AC1EFB" w:rsidRDefault="00AC1EFB" w:rsidP="005C6250"/>
          <w:p w14:paraId="3A2625B6" w14:textId="1399BAC5" w:rsidR="005C6250" w:rsidRDefault="005C6250" w:rsidP="005C6250">
            <w:pPr>
              <w:pStyle w:val="Heading2"/>
              <w:outlineLvl w:val="1"/>
            </w:pPr>
            <w:r>
              <w:t>Absent:</w:t>
            </w:r>
          </w:p>
          <w:p w14:paraId="4349A678" w14:textId="77777777" w:rsidR="00474764" w:rsidRDefault="00474764" w:rsidP="00474764">
            <w:pPr>
              <w:ind w:right="-450"/>
            </w:pPr>
            <w:r>
              <w:t xml:space="preserve">Dr. </w:t>
            </w:r>
            <w:proofErr w:type="spellStart"/>
            <w:r>
              <w:t>Arif</w:t>
            </w:r>
            <w:proofErr w:type="spellEnd"/>
            <w:r>
              <w:t xml:space="preserve"> Al </w:t>
            </w:r>
            <w:proofErr w:type="spellStart"/>
            <w:r>
              <w:t>Hammadi</w:t>
            </w:r>
            <w:proofErr w:type="spellEnd"/>
            <w:r>
              <w:t xml:space="preserve"> (CEO-Committee Head)</w:t>
            </w:r>
          </w:p>
          <w:p w14:paraId="46788497" w14:textId="76F89983" w:rsidR="00B160A1" w:rsidRPr="00D60069" w:rsidRDefault="00B160A1" w:rsidP="00474764">
            <w:pPr>
              <w:ind w:right="-990"/>
            </w:pPr>
          </w:p>
        </w:tc>
        <w:tc>
          <w:tcPr>
            <w:tcW w:w="3184" w:type="dxa"/>
          </w:tcPr>
          <w:p w14:paraId="4C926A20" w14:textId="77777777" w:rsidR="005C6250" w:rsidRDefault="005C6250" w:rsidP="00D60069"/>
          <w:p w14:paraId="18836F39" w14:textId="0894E574" w:rsidR="00B160A1" w:rsidRDefault="00B160A1" w:rsidP="00D60069"/>
          <w:p w14:paraId="1A6FB9E3" w14:textId="77777777" w:rsidR="00B160A1" w:rsidRPr="00B160A1" w:rsidRDefault="00B160A1" w:rsidP="00B160A1"/>
          <w:p w14:paraId="3121AE62" w14:textId="77777777" w:rsidR="00B160A1" w:rsidRPr="00B160A1" w:rsidRDefault="00B160A1" w:rsidP="00B160A1"/>
          <w:p w14:paraId="4D8D0186" w14:textId="77777777" w:rsidR="00B160A1" w:rsidRPr="00B160A1" w:rsidRDefault="00B160A1" w:rsidP="00B160A1"/>
          <w:p w14:paraId="16CF7421" w14:textId="77777777" w:rsidR="00B160A1" w:rsidRPr="00B160A1" w:rsidRDefault="00B160A1" w:rsidP="00B160A1"/>
          <w:p w14:paraId="2C57EE3B" w14:textId="77777777" w:rsidR="00B160A1" w:rsidRPr="00B160A1" w:rsidRDefault="00B160A1" w:rsidP="00B160A1"/>
          <w:p w14:paraId="53335959" w14:textId="445B2447" w:rsidR="00B160A1" w:rsidRDefault="00B160A1" w:rsidP="00B160A1"/>
          <w:p w14:paraId="778B7F46" w14:textId="33D87F55" w:rsidR="00B160A1" w:rsidRPr="00B160A1" w:rsidRDefault="00B160A1" w:rsidP="00B160A1">
            <w:pPr>
              <w:ind w:right="-450"/>
            </w:pPr>
          </w:p>
        </w:tc>
        <w:tc>
          <w:tcPr>
            <w:tcW w:w="1779" w:type="dxa"/>
          </w:tcPr>
          <w:p w14:paraId="054E936F" w14:textId="77777777" w:rsidR="005C6250" w:rsidRPr="00D60069" w:rsidRDefault="005C6250" w:rsidP="00D60069">
            <w:pPr>
              <w:pStyle w:val="Heading2"/>
              <w:outlineLvl w:val="1"/>
            </w:pPr>
          </w:p>
        </w:tc>
        <w:tc>
          <w:tcPr>
            <w:tcW w:w="3315" w:type="dxa"/>
          </w:tcPr>
          <w:p w14:paraId="327AC5DE" w14:textId="77777777" w:rsidR="005C6250" w:rsidRPr="00D60069" w:rsidRDefault="005C6250" w:rsidP="00D60069"/>
        </w:tc>
      </w:tr>
    </w:tbl>
    <w:tbl>
      <w:tblPr>
        <w:tblW w:w="5264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2520"/>
        <w:gridCol w:w="8244"/>
      </w:tblGrid>
      <w:tr w:rsidR="002B2D13" w:rsidRPr="00D60069" w14:paraId="544EEA78" w14:textId="77777777" w:rsidTr="000862D0">
        <w:tc>
          <w:tcPr>
            <w:tcW w:w="2520" w:type="dxa"/>
            <w:tcMar>
              <w:top w:w="144" w:type="dxa"/>
            </w:tcMar>
          </w:tcPr>
          <w:p w14:paraId="7E1BFC23" w14:textId="4E1D065F" w:rsidR="002B2D13" w:rsidRPr="00D60069" w:rsidRDefault="002B2D13" w:rsidP="00A93FFD">
            <w:pPr>
              <w:ind w:right="-270"/>
            </w:pPr>
          </w:p>
        </w:tc>
        <w:tc>
          <w:tcPr>
            <w:tcW w:w="8244" w:type="dxa"/>
            <w:tcMar>
              <w:top w:w="144" w:type="dxa"/>
            </w:tcMar>
          </w:tcPr>
          <w:p w14:paraId="12A4B8B6" w14:textId="77777777" w:rsidR="002B2D13" w:rsidRPr="00D60069" w:rsidRDefault="002B2D13" w:rsidP="005C6250"/>
        </w:tc>
      </w:tr>
    </w:tbl>
    <w:p w14:paraId="619B87CE" w14:textId="5DA3AD4D" w:rsidR="002B2D13" w:rsidRPr="00D60069" w:rsidRDefault="00DC0AB4" w:rsidP="00DC0AB4">
      <w:pPr>
        <w:pStyle w:val="Heading1"/>
      </w:pPr>
      <w:r w:rsidRPr="00CB0BE3">
        <w:rPr>
          <w:rFonts w:asciiTheme="minorHAnsi" w:eastAsiaTheme="minorEastAsia" w:hAnsiTheme="minorHAnsi" w:cs="Times New Roman"/>
          <w:bCs w:val="0"/>
          <w:color w:val="FF0000"/>
          <w:szCs w:val="19"/>
        </w:rPr>
        <w:t>Agenda Items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D60069" w14:paraId="62F50A48" w14:textId="77777777" w:rsidTr="00D62E01">
        <w:tc>
          <w:tcPr>
            <w:tcW w:w="1620" w:type="dxa"/>
          </w:tcPr>
          <w:p w14:paraId="26B5DA01" w14:textId="4D3A43D0" w:rsidR="002B2D13" w:rsidRPr="00D60069" w:rsidRDefault="002B2D13">
            <w:pPr>
              <w:pStyle w:val="Heading2"/>
            </w:pPr>
            <w:bookmarkStart w:id="0" w:name="MinuteItems"/>
            <w:bookmarkStart w:id="1" w:name="MinuteTopicSection"/>
            <w:bookmarkEnd w:id="0"/>
          </w:p>
        </w:tc>
        <w:tc>
          <w:tcPr>
            <w:tcW w:w="4970" w:type="dxa"/>
          </w:tcPr>
          <w:p w14:paraId="290C2C20" w14:textId="77777777" w:rsidR="002B2D13" w:rsidRPr="00D60069" w:rsidRDefault="002B2D13" w:rsidP="00CB0BE3">
            <w:pPr>
              <w:spacing w:before="0" w:after="0"/>
              <w:ind w:left="720"/>
            </w:pPr>
          </w:p>
        </w:tc>
        <w:tc>
          <w:tcPr>
            <w:tcW w:w="1324" w:type="dxa"/>
          </w:tcPr>
          <w:p w14:paraId="53059267" w14:textId="54C03643" w:rsidR="002B2D13" w:rsidRPr="00D60069" w:rsidRDefault="002B2D13" w:rsidP="007C1693">
            <w:pPr>
              <w:pStyle w:val="Heading2"/>
              <w:ind w:left="160"/>
            </w:pPr>
          </w:p>
        </w:tc>
        <w:tc>
          <w:tcPr>
            <w:tcW w:w="2310" w:type="dxa"/>
          </w:tcPr>
          <w:p w14:paraId="17CE5DE6" w14:textId="17669072" w:rsidR="002B2D13" w:rsidRPr="00D60069" w:rsidRDefault="002B2D13" w:rsidP="00D84052"/>
        </w:tc>
      </w:tr>
    </w:tbl>
    <w:bookmarkEnd w:id="1"/>
    <w:p w14:paraId="52CE2342" w14:textId="77777777" w:rsidR="00A81EFC" w:rsidRPr="00A81EFC" w:rsidRDefault="00A81EFC" w:rsidP="00A81EFC">
      <w:pPr>
        <w:numPr>
          <w:ilvl w:val="0"/>
          <w:numId w:val="28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Nava Mask Project updates. (Hesham Salem ) (10 </w:t>
      </w: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mins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).</w:t>
      </w:r>
    </w:p>
    <w:p w14:paraId="492B835A" w14:textId="77777777" w:rsidR="00A81EFC" w:rsidRPr="00A81EFC" w:rsidRDefault="00A81EFC" w:rsidP="00A81EFC">
      <w:pPr>
        <w:numPr>
          <w:ilvl w:val="0"/>
          <w:numId w:val="28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Commercialization of ENGEOS Services (Dr. Steve - </w:t>
      </w:r>
      <w:proofErr w:type="gram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Hesham )</w:t>
      </w:r>
      <w:proofErr w:type="gram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 (10 </w:t>
      </w: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mins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).</w:t>
      </w:r>
    </w:p>
    <w:p w14:paraId="255AEE83" w14:textId="77777777" w:rsidR="00A81EFC" w:rsidRPr="00A81EFC" w:rsidRDefault="00A81EFC" w:rsidP="00A81EFC">
      <w:pPr>
        <w:numPr>
          <w:ilvl w:val="0"/>
          <w:numId w:val="28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Tax declaration for new investments (Mr. Ahmed Al </w:t>
      </w: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Neyadi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) (5 </w:t>
      </w: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mins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).</w:t>
      </w:r>
    </w:p>
    <w:p w14:paraId="2C7CD0C3" w14:textId="77777777" w:rsidR="00A81EFC" w:rsidRPr="00A81EFC" w:rsidRDefault="00A81EFC" w:rsidP="00A81EFC">
      <w:pPr>
        <w:numPr>
          <w:ilvl w:val="0"/>
          <w:numId w:val="28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Licensing part of KUEC projects (Mr. Ahmed Al </w:t>
      </w: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Neyadi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) (10 </w:t>
      </w: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mins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).</w:t>
      </w:r>
    </w:p>
    <w:p w14:paraId="4B619305" w14:textId="77777777" w:rsidR="00A81EFC" w:rsidRPr="00A81EFC" w:rsidRDefault="00A81EFC" w:rsidP="00A81EFC">
      <w:pPr>
        <w:numPr>
          <w:ilvl w:val="0"/>
          <w:numId w:val="28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Baynounah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 Production Status (Hesham) (10 </w:t>
      </w: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mins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).</w:t>
      </w:r>
    </w:p>
    <w:p w14:paraId="7951F9E9" w14:textId="77777777" w:rsidR="00A81EFC" w:rsidRPr="00A81EFC" w:rsidRDefault="00A81EFC" w:rsidP="00A81EFC">
      <w:pPr>
        <w:numPr>
          <w:ilvl w:val="0"/>
          <w:numId w:val="28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Ankabut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 Costing Model (Mr. </w:t>
      </w: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Ebrahim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 - Hesham) (10 M)</w:t>
      </w:r>
    </w:p>
    <w:p w14:paraId="58ED4A57" w14:textId="77777777" w:rsidR="00A81EFC" w:rsidRPr="00A81EFC" w:rsidRDefault="00A81EFC" w:rsidP="00A81EFC">
      <w:pPr>
        <w:numPr>
          <w:ilvl w:val="0"/>
          <w:numId w:val="28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Any Other Business (5 </w:t>
      </w: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mins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).</w:t>
      </w:r>
    </w:p>
    <w:p w14:paraId="111A8244" w14:textId="44E42A04" w:rsidR="002B2D13" w:rsidRPr="00DC0AB4" w:rsidRDefault="00DC0AB4" w:rsidP="00DC0AB4">
      <w:pPr>
        <w:pStyle w:val="Heading1"/>
        <w:rPr>
          <w:rFonts w:asciiTheme="minorHAnsi" w:eastAsiaTheme="minorEastAsia" w:hAnsiTheme="minorHAnsi" w:cs="Times New Roman"/>
          <w:bCs w:val="0"/>
          <w:color w:val="FF0000"/>
          <w:szCs w:val="19"/>
        </w:rPr>
      </w:pPr>
      <w:r w:rsidRPr="00DC0AB4">
        <w:rPr>
          <w:rFonts w:asciiTheme="minorHAnsi" w:eastAsiaTheme="minorEastAsia" w:hAnsiTheme="minorHAnsi" w:cs="Times New Roman"/>
          <w:bCs w:val="0"/>
          <w:color w:val="FF0000"/>
          <w:szCs w:val="19"/>
        </w:rPr>
        <w:t xml:space="preserve">Action Points </w:t>
      </w:r>
    </w:p>
    <w:p w14:paraId="4FC251E9" w14:textId="3BC14058" w:rsidR="00A81EFC" w:rsidRDefault="00A81EFC" w:rsidP="00474764">
      <w:pPr>
        <w:numPr>
          <w:ilvl w:val="0"/>
          <w:numId w:val="26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Nava Mask Project updates. </w:t>
      </w:r>
    </w:p>
    <w:p w14:paraId="0ED77621" w14:textId="25F11B3B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Mr. Hesham Salem to provide the P&amp;A business profile and prepare a summary presentation and send by email to Dr.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ARif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and Mr. Ahmed for review and further action.</w:t>
      </w:r>
    </w:p>
    <w:p w14:paraId="2DAE6081" w14:textId="77777777" w:rsidR="00474764" w:rsidRPr="00A81EFC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CCD43B0" w14:textId="2BECF008" w:rsidR="00A81EFC" w:rsidRDefault="00A81EFC" w:rsidP="00474764">
      <w:pPr>
        <w:numPr>
          <w:ilvl w:val="0"/>
          <w:numId w:val="26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Commercialization of ENGEOS Services </w:t>
      </w:r>
    </w:p>
    <w:p w14:paraId="76259031" w14:textId="6B3D5B85" w:rsidR="00474764" w:rsidRPr="00A81EFC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Dr. Steve and Mr. Hesham presented the new services ideas, and agreed with Mr. Ahmed to add such new services under the new proposed advisory company.</w:t>
      </w:r>
    </w:p>
    <w:p w14:paraId="19AAB44C" w14:textId="3ED4FD22" w:rsidR="00A81EFC" w:rsidRDefault="00A81EFC" w:rsidP="00474764">
      <w:pPr>
        <w:numPr>
          <w:ilvl w:val="0"/>
          <w:numId w:val="26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Tax declaration for new investments </w:t>
      </w:r>
    </w:p>
    <w:p w14:paraId="0BFFDA38" w14:textId="4BADCE18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Mr. Ahmed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revieweing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the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taxs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returns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requirments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for the new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investmensts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and will revert back.</w:t>
      </w:r>
    </w:p>
    <w:p w14:paraId="65C85F26" w14:textId="52F710AA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B473E1E" w14:textId="15025D5F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6C4BE3C" w14:textId="33EF6EBC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3780415" w14:textId="76F2B5C6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8346962" w14:textId="58DAAD04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82C5535" w14:textId="79A6DA0C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107FEF1" w14:textId="0B634594" w:rsidR="00DC0AB4" w:rsidRDefault="00DC0AB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7A7106D8" w14:textId="32F35C99" w:rsidR="00DC0AB4" w:rsidRDefault="00DC0AB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D3415C0" w14:textId="28568C6A" w:rsidR="00DC0AB4" w:rsidRDefault="00DC0AB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B5597C0" w14:textId="60D73BB7" w:rsidR="00DC0AB4" w:rsidRDefault="00DC0AB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C1AC368" w14:textId="77777777" w:rsidR="00DC0AB4" w:rsidRDefault="00DC0AB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  <w:bookmarkStart w:id="2" w:name="_GoBack"/>
      <w:bookmarkEnd w:id="2"/>
    </w:p>
    <w:p w14:paraId="3AD4E1D7" w14:textId="77777777" w:rsidR="00474764" w:rsidRPr="00A81EFC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4D376BD" w14:textId="0AA0EE11" w:rsidR="00A81EFC" w:rsidRDefault="00A81EFC" w:rsidP="00474764">
      <w:pPr>
        <w:numPr>
          <w:ilvl w:val="0"/>
          <w:numId w:val="26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Licensing part of KUEC </w:t>
      </w:r>
      <w:proofErr w:type="gram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projects </w:t>
      </w:r>
      <w:r w:rsidR="00474764">
        <w:rPr>
          <w:rFonts w:ascii="Calibri" w:eastAsia="Times New Roman" w:hAnsi="Calibri" w:cs="Calibri"/>
          <w:color w:val="000000"/>
          <w:sz w:val="24"/>
          <w:szCs w:val="24"/>
        </w:rPr>
        <w:t>.</w:t>
      </w:r>
      <w:proofErr w:type="gramEnd"/>
    </w:p>
    <w:p w14:paraId="5AD9BA98" w14:textId="1EABA355" w:rsidR="00474764" w:rsidRPr="00A81EFC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Mr. Ahmed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agrred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to start with licensing process and suggest to start with one company for time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</w:rPr>
        <w:t>being ,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which will be the advisory company.</w:t>
      </w:r>
    </w:p>
    <w:p w14:paraId="7F7F1429" w14:textId="20F9F961" w:rsidR="00A81EFC" w:rsidRDefault="00A81EFC" w:rsidP="00102048">
      <w:pPr>
        <w:numPr>
          <w:ilvl w:val="0"/>
          <w:numId w:val="26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Baynounah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 Production Status </w:t>
      </w:r>
    </w:p>
    <w:p w14:paraId="30E0D515" w14:textId="3A71F731" w:rsidR="00102048" w:rsidRPr="00A81EFC" w:rsidRDefault="00102048" w:rsidP="00102048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Hesham to follow up </w:t>
      </w:r>
    </w:p>
    <w:p w14:paraId="4935717D" w14:textId="3FC108FF" w:rsidR="00A81EFC" w:rsidRDefault="00A81EFC" w:rsidP="00102048">
      <w:pPr>
        <w:numPr>
          <w:ilvl w:val="0"/>
          <w:numId w:val="26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Ankabut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 Costing Model </w:t>
      </w:r>
    </w:p>
    <w:p w14:paraId="6B82ED9C" w14:textId="260CE81F" w:rsidR="00102048" w:rsidRPr="00A81EFC" w:rsidRDefault="00102048" w:rsidP="00102048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Mr. Ahmed mentioned that there will arrange an external consultant to wrap up the full study of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Ankabut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new company project.</w:t>
      </w:r>
    </w:p>
    <w:sectPr w:rsidR="00102048" w:rsidRPr="00A81EFC" w:rsidSect="00C35860">
      <w:footerReference w:type="default" r:id="rId8"/>
      <w:type w:val="continuous"/>
      <w:pgSz w:w="12240" w:h="15840" w:code="1"/>
      <w:pgMar w:top="0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1DE5E5" w14:textId="77777777" w:rsidR="00416E1B" w:rsidRDefault="00416E1B">
      <w:pPr>
        <w:spacing w:before="0" w:after="0"/>
      </w:pPr>
      <w:r>
        <w:separator/>
      </w:r>
    </w:p>
  </w:endnote>
  <w:endnote w:type="continuationSeparator" w:id="0">
    <w:p w14:paraId="2DCC4B38" w14:textId="77777777" w:rsidR="00416E1B" w:rsidRDefault="00416E1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5175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64CD5" w14:textId="52747E03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0AB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781FBD" w14:textId="77777777" w:rsidR="00416E1B" w:rsidRDefault="00416E1B">
      <w:pPr>
        <w:spacing w:before="0" w:after="0"/>
      </w:pPr>
      <w:r>
        <w:separator/>
      </w:r>
    </w:p>
  </w:footnote>
  <w:footnote w:type="continuationSeparator" w:id="0">
    <w:p w14:paraId="5C6880CE" w14:textId="77777777" w:rsidR="00416E1B" w:rsidRDefault="00416E1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74A20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310F522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CA226D4"/>
    <w:multiLevelType w:val="hybridMultilevel"/>
    <w:tmpl w:val="A84861B8"/>
    <w:lvl w:ilvl="0" w:tplc="100623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074E3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C50E3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A2B8A"/>
    <w:multiLevelType w:val="multilevel"/>
    <w:tmpl w:val="23F4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6D3BD9"/>
    <w:multiLevelType w:val="hybridMultilevel"/>
    <w:tmpl w:val="09741A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73067"/>
    <w:multiLevelType w:val="multilevel"/>
    <w:tmpl w:val="3D44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AB476C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A0061"/>
    <w:multiLevelType w:val="multilevel"/>
    <w:tmpl w:val="14BA807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20254A"/>
    <w:multiLevelType w:val="hybridMultilevel"/>
    <w:tmpl w:val="E9FC0C50"/>
    <w:lvl w:ilvl="0" w:tplc="49C8D1EC">
      <w:start w:val="1"/>
      <w:numFmt w:val="decimal"/>
      <w:lvlText w:val="%1-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11" w15:restartNumberingAfterBreak="0">
    <w:nsid w:val="4C3B3E14"/>
    <w:multiLevelType w:val="hybridMultilevel"/>
    <w:tmpl w:val="94D6659A"/>
    <w:lvl w:ilvl="0" w:tplc="8ED627EA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15783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A82E30"/>
    <w:multiLevelType w:val="hybridMultilevel"/>
    <w:tmpl w:val="4524C6DA"/>
    <w:lvl w:ilvl="0" w:tplc="155CCF9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B884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3CA0F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3EB0B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D0ABF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6EC1C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38F7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5AAB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D4B1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383519"/>
    <w:multiLevelType w:val="hybridMultilevel"/>
    <w:tmpl w:val="15A81136"/>
    <w:lvl w:ilvl="0" w:tplc="62721E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B44D25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EE1DE4"/>
    <w:multiLevelType w:val="hybridMultilevel"/>
    <w:tmpl w:val="DD5007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4E3A0F"/>
    <w:multiLevelType w:val="hybridMultilevel"/>
    <w:tmpl w:val="D34CAF34"/>
    <w:lvl w:ilvl="0" w:tplc="C3CA96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716AE7"/>
    <w:multiLevelType w:val="hybridMultilevel"/>
    <w:tmpl w:val="4BC06FE6"/>
    <w:lvl w:ilvl="0" w:tplc="438829E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CD2144C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E8A015A"/>
    <w:multiLevelType w:val="multilevel"/>
    <w:tmpl w:val="14BA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0"/>
  </w:num>
  <w:num w:numId="2">
    <w:abstractNumId w:val="22"/>
  </w:num>
  <w:num w:numId="3">
    <w:abstractNumId w:val="1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</w:num>
  <w:num w:numId="10">
    <w:abstractNumId w:val="16"/>
  </w:num>
  <w:num w:numId="11">
    <w:abstractNumId w:val="6"/>
  </w:num>
  <w:num w:numId="12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9"/>
  </w:num>
  <w:num w:numId="16">
    <w:abstractNumId w:val="4"/>
  </w:num>
  <w:num w:numId="17">
    <w:abstractNumId w:val="11"/>
  </w:num>
  <w:num w:numId="18">
    <w:abstractNumId w:val="8"/>
  </w:num>
  <w:num w:numId="19">
    <w:abstractNumId w:val="15"/>
  </w:num>
  <w:num w:numId="20">
    <w:abstractNumId w:val="12"/>
  </w:num>
  <w:num w:numId="21">
    <w:abstractNumId w:val="2"/>
  </w:num>
  <w:num w:numId="22">
    <w:abstractNumId w:val="14"/>
  </w:num>
  <w:num w:numId="23">
    <w:abstractNumId w:val="17"/>
  </w:num>
  <w:num w:numId="24">
    <w:abstractNumId w:val="18"/>
  </w:num>
  <w:num w:numId="25">
    <w:abstractNumId w:val="21"/>
  </w:num>
  <w:num w:numId="26">
    <w:abstractNumId w:val="9"/>
  </w:num>
  <w:num w:numId="27">
    <w:abstractNumId w:val="10"/>
  </w:num>
  <w:num w:numId="28">
    <w:abstractNumId w:val="7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IwMTYxNTe3MDC1tDRQ0lEKTi0uzszPAykwrAUAMzjvGiwAAAA="/>
  </w:docVars>
  <w:rsids>
    <w:rsidRoot w:val="005C6250"/>
    <w:rsid w:val="0006487A"/>
    <w:rsid w:val="0007525D"/>
    <w:rsid w:val="000862D0"/>
    <w:rsid w:val="00092238"/>
    <w:rsid w:val="000C3FFB"/>
    <w:rsid w:val="00102048"/>
    <w:rsid w:val="00110ED1"/>
    <w:rsid w:val="00154EEC"/>
    <w:rsid w:val="001E0877"/>
    <w:rsid w:val="00235EF8"/>
    <w:rsid w:val="00280D6E"/>
    <w:rsid w:val="002912D7"/>
    <w:rsid w:val="002B2D13"/>
    <w:rsid w:val="002E12E2"/>
    <w:rsid w:val="0034721D"/>
    <w:rsid w:val="00362DAF"/>
    <w:rsid w:val="003661F2"/>
    <w:rsid w:val="003B1BD1"/>
    <w:rsid w:val="003D5BF7"/>
    <w:rsid w:val="003F257D"/>
    <w:rsid w:val="00416E1B"/>
    <w:rsid w:val="0043232D"/>
    <w:rsid w:val="00433BC4"/>
    <w:rsid w:val="00474764"/>
    <w:rsid w:val="004B327F"/>
    <w:rsid w:val="00590371"/>
    <w:rsid w:val="005A7328"/>
    <w:rsid w:val="005B617E"/>
    <w:rsid w:val="005C07DB"/>
    <w:rsid w:val="005C6250"/>
    <w:rsid w:val="00624C32"/>
    <w:rsid w:val="006344A8"/>
    <w:rsid w:val="006403FA"/>
    <w:rsid w:val="00664F3D"/>
    <w:rsid w:val="006E0F51"/>
    <w:rsid w:val="00734EEC"/>
    <w:rsid w:val="00792192"/>
    <w:rsid w:val="00792650"/>
    <w:rsid w:val="007C1693"/>
    <w:rsid w:val="007E12ED"/>
    <w:rsid w:val="007F04FA"/>
    <w:rsid w:val="00873D29"/>
    <w:rsid w:val="0091543B"/>
    <w:rsid w:val="009A7223"/>
    <w:rsid w:val="00A05AA8"/>
    <w:rsid w:val="00A6171E"/>
    <w:rsid w:val="00A81EFC"/>
    <w:rsid w:val="00A93FFD"/>
    <w:rsid w:val="00AC1EFB"/>
    <w:rsid w:val="00B07AAE"/>
    <w:rsid w:val="00B160A1"/>
    <w:rsid w:val="00BF4930"/>
    <w:rsid w:val="00C10E02"/>
    <w:rsid w:val="00C30F05"/>
    <w:rsid w:val="00C31CF6"/>
    <w:rsid w:val="00C35860"/>
    <w:rsid w:val="00C35DA4"/>
    <w:rsid w:val="00C75CCA"/>
    <w:rsid w:val="00CB0BE3"/>
    <w:rsid w:val="00D141CB"/>
    <w:rsid w:val="00D60069"/>
    <w:rsid w:val="00D62E01"/>
    <w:rsid w:val="00D661EE"/>
    <w:rsid w:val="00D84052"/>
    <w:rsid w:val="00DB77F5"/>
    <w:rsid w:val="00DC0AB4"/>
    <w:rsid w:val="00DD7A55"/>
    <w:rsid w:val="00DE36D5"/>
    <w:rsid w:val="00DE49BA"/>
    <w:rsid w:val="00E04087"/>
    <w:rsid w:val="00E048B4"/>
    <w:rsid w:val="00E53B86"/>
    <w:rsid w:val="00EA3B6F"/>
    <w:rsid w:val="00EB6991"/>
    <w:rsid w:val="00F05BA6"/>
    <w:rsid w:val="00F434DD"/>
    <w:rsid w:val="00F605A7"/>
    <w:rsid w:val="00F85895"/>
    <w:rsid w:val="00FE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F5B507"/>
  <w15:docId w15:val="{FBA2CC78-E96A-4D3E-BB97-BF45E60D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C1EFB"/>
    <w:pPr>
      <w:spacing w:before="0" w:after="0"/>
      <w:ind w:left="720"/>
    </w:pPr>
    <w:rPr>
      <w:rFonts w:ascii="Calibri" w:eastAsiaTheme="minorHAns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sham.salem\Desktop\MO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A12413FA7704E469F7A8951296EC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68830-953A-40EC-85FE-4B63ACC09AF8}"/>
      </w:docPartPr>
      <w:docPartBody>
        <w:p w:rsidR="00586475" w:rsidRDefault="00586475">
          <w:pPr>
            <w:pStyle w:val="EA12413FA7704E469F7A8951296EC666"/>
          </w:pPr>
          <w:r w:rsidRPr="00E048B4">
            <w:t>Meeting called by:</w:t>
          </w:r>
        </w:p>
      </w:docPartBody>
    </w:docPart>
    <w:docPart>
      <w:docPartPr>
        <w:name w:val="2BD255F143514AFA8A1FDB43EE5F9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61305-1DB0-431A-A84D-52BC7800E9BD}"/>
      </w:docPartPr>
      <w:docPartBody>
        <w:p w:rsidR="00586475" w:rsidRDefault="00586475">
          <w:pPr>
            <w:pStyle w:val="2BD255F143514AFA8A1FDB43EE5F9038"/>
          </w:pPr>
          <w:r w:rsidRPr="00E048B4">
            <w:t>Type of meeting:</w:t>
          </w:r>
        </w:p>
      </w:docPartBody>
    </w:docPart>
    <w:docPart>
      <w:docPartPr>
        <w:name w:val="D4B99E4B18674DD383DF91CB1F7EB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FA994-F1FC-48B8-A8A0-A25A23A1085C}"/>
      </w:docPartPr>
      <w:docPartBody>
        <w:p w:rsidR="00586475" w:rsidRDefault="00586475" w:rsidP="00586475">
          <w:pPr>
            <w:pStyle w:val="D4B99E4B18674DD383DF91CB1F7EB0FC"/>
          </w:pPr>
          <w:r>
            <w:t>Attendees: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75"/>
    <w:rsid w:val="000C0A3E"/>
    <w:rsid w:val="000D3F6D"/>
    <w:rsid w:val="00203B9B"/>
    <w:rsid w:val="00586475"/>
    <w:rsid w:val="006621D7"/>
    <w:rsid w:val="00664A83"/>
    <w:rsid w:val="006E5771"/>
    <w:rsid w:val="007F3A10"/>
    <w:rsid w:val="00804C7A"/>
    <w:rsid w:val="009346F7"/>
    <w:rsid w:val="00A9439E"/>
    <w:rsid w:val="00A953A8"/>
    <w:rsid w:val="00D8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12413FA7704E469F7A8951296EC666">
    <w:name w:val="EA12413FA7704E469F7A8951296EC666"/>
  </w:style>
  <w:style w:type="paragraph" w:customStyle="1" w:styleId="2BD255F143514AFA8A1FDB43EE5F9038">
    <w:name w:val="2BD255F143514AFA8A1FDB43EE5F9038"/>
  </w:style>
  <w:style w:type="paragraph" w:customStyle="1" w:styleId="D92843AA0A2445489F82570C5F8195DD">
    <w:name w:val="D92843AA0A2445489F82570C5F8195DD"/>
  </w:style>
  <w:style w:type="paragraph" w:customStyle="1" w:styleId="E2EA6ECA1DA34640BFED1E413637C351">
    <w:name w:val="E2EA6ECA1DA34640BFED1E413637C351"/>
  </w:style>
  <w:style w:type="paragraph" w:customStyle="1" w:styleId="5F7D8A5F0D2149208F64CE196A92217C">
    <w:name w:val="5F7D8A5F0D2149208F64CE196A92217C"/>
  </w:style>
  <w:style w:type="paragraph" w:customStyle="1" w:styleId="E77F58EAD7BB48259B4B9E9AB7A49177">
    <w:name w:val="E77F58EAD7BB48259B4B9E9AB7A49177"/>
  </w:style>
  <w:style w:type="paragraph" w:customStyle="1" w:styleId="256B3A8A7FCD46AFA7E11CCA7341E6F6">
    <w:name w:val="256B3A8A7FCD46AFA7E11CCA7341E6F6"/>
  </w:style>
  <w:style w:type="paragraph" w:customStyle="1" w:styleId="D4B99E4B18674DD383DF91CB1F7EB0FC">
    <w:name w:val="D4B99E4B18674DD383DF91CB1F7EB0FC"/>
    <w:rsid w:val="005864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D359F-0AB9-4288-9172-5C2D0AFB3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MOM</Template>
  <TotalTime>1107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Salem</dc:creator>
  <cp:keywords/>
  <dc:description/>
  <cp:lastModifiedBy>Hesham Salem</cp:lastModifiedBy>
  <cp:revision>6</cp:revision>
  <cp:lastPrinted>2018-04-25T12:11:00Z</cp:lastPrinted>
  <dcterms:created xsi:type="dcterms:W3CDTF">2021-12-12T11:22:00Z</dcterms:created>
  <dcterms:modified xsi:type="dcterms:W3CDTF">2021-12-13T05:48:00Z</dcterms:modified>
  <cp:version/>
</cp:coreProperties>
</file>