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0D4419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04087">
            <w:pPr>
              <w:pStyle w:val="Title"/>
              <w:rPr>
                <w:rFonts w:cstheme="majorHAnsi"/>
                <w:sz w:val="36"/>
                <w:szCs w:val="36"/>
              </w:rPr>
            </w:pPr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741FE6E3" w:rsidR="00D62E01" w:rsidRPr="000D4419" w:rsidRDefault="0095095C" w:rsidP="0095095C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11</w:t>
            </w:r>
            <w:r w:rsidR="00673306" w:rsidRPr="000D4419">
              <w:rPr>
                <w:rFonts w:cstheme="majorHAnsi"/>
              </w:rPr>
              <w:t xml:space="preserve"> </w:t>
            </w:r>
            <w:r>
              <w:rPr>
                <w:rFonts w:cstheme="majorHAnsi"/>
              </w:rPr>
              <w:t>Feb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5BF4BFDC" w:rsidR="00D62E01" w:rsidRPr="000D4419" w:rsidRDefault="00A93FFD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2</w:t>
            </w:r>
            <w:r w:rsidR="00D84052" w:rsidRPr="000D4419">
              <w:rPr>
                <w:rFonts w:cstheme="majorHAnsi"/>
              </w:rPr>
              <w:t>-</w:t>
            </w:r>
            <w:r w:rsidRPr="000D4419">
              <w:rPr>
                <w:rFonts w:cstheme="majorHAnsi"/>
              </w:rPr>
              <w:t>3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04087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4455"/>
        <w:gridCol w:w="3184"/>
        <w:gridCol w:w="1779"/>
        <w:gridCol w:w="3315"/>
      </w:tblGrid>
      <w:tr w:rsidR="008F7518" w:rsidRPr="000D4419" w14:paraId="75ABA889" w14:textId="77777777" w:rsidTr="00AB428C">
        <w:tc>
          <w:tcPr>
            <w:tcW w:w="4455" w:type="dxa"/>
            <w:tcMar>
              <w:top w:w="144" w:type="dxa"/>
            </w:tcMar>
          </w:tcPr>
          <w:p w14:paraId="131B890E" w14:textId="62AF3556" w:rsidR="008F7518" w:rsidRPr="000D4419" w:rsidRDefault="002F2D6F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8F7518" w:rsidRPr="000D4419">
                  <w:rPr>
                    <w:rFonts w:cstheme="majorHAnsi"/>
                  </w:rPr>
                  <w:t>Meeting called by:</w:t>
                </w:r>
              </w:sdtContent>
            </w:sdt>
            <w:r w:rsidR="008F7518" w:rsidRPr="000D4419">
              <w:rPr>
                <w:rFonts w:cstheme="majorHAnsi"/>
              </w:rPr>
              <w:tab/>
            </w:r>
            <w:r w:rsidR="008F7518" w:rsidRPr="000D4419">
              <w:rPr>
                <w:rFonts w:cstheme="majorHAnsi"/>
                <w:b w:val="0"/>
                <w:bCs w:val="0"/>
              </w:rPr>
              <w:t>KUEC Operation</w:t>
            </w:r>
            <w:r w:rsidR="0078533D">
              <w:rPr>
                <w:rFonts w:cstheme="majorHAnsi"/>
                <w:b w:val="0"/>
                <w:bCs w:val="0"/>
              </w:rPr>
              <w:t>al</w:t>
            </w:r>
            <w:r w:rsidR="008F7518" w:rsidRPr="000D4419">
              <w:rPr>
                <w:rFonts w:cstheme="majorHAnsi"/>
                <w:b w:val="0"/>
                <w:bCs w:val="0"/>
              </w:rPr>
              <w:t xml:space="preserve"> Committee</w:t>
            </w:r>
          </w:p>
        </w:tc>
        <w:tc>
          <w:tcPr>
            <w:tcW w:w="3184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2F2D6F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8F7518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673306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8F7518" w:rsidRPr="000D4419" w14:paraId="402C4F39" w14:textId="77777777" w:rsidTr="00AB428C">
        <w:tc>
          <w:tcPr>
            <w:tcW w:w="4455" w:type="dxa"/>
          </w:tcPr>
          <w:p w14:paraId="556D7FF0" w14:textId="77777777" w:rsidR="008F7518" w:rsidRPr="000D4419" w:rsidRDefault="002F2D6F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8F7518" w:rsidRPr="000D4419">
                  <w:rPr>
                    <w:rFonts w:cstheme="majorHAnsi"/>
                  </w:rPr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8F7518" w:rsidRPr="000D4419" w14:paraId="2B05A67F" w14:textId="77777777" w:rsidTr="00AB428C">
        <w:tc>
          <w:tcPr>
            <w:tcW w:w="4455" w:type="dxa"/>
          </w:tcPr>
          <w:p w14:paraId="7EE803E9" w14:textId="41102351" w:rsidR="008F7518" w:rsidRDefault="008F7518" w:rsidP="008F7518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  <w:u w:val="single"/>
              </w:rPr>
              <w:t>Members</w:t>
            </w:r>
            <w:r w:rsidRPr="000D4419">
              <w:rPr>
                <w:rFonts w:asciiTheme="majorHAnsi" w:hAnsiTheme="majorHAnsi" w:cstheme="majorHAnsi"/>
              </w:rPr>
              <w:t>:</w:t>
            </w:r>
          </w:p>
          <w:p w14:paraId="631629CE" w14:textId="77777777" w:rsidR="0095095C" w:rsidRPr="000D4419" w:rsidRDefault="0095095C" w:rsidP="0095095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Dr. </w:t>
            </w:r>
            <w:proofErr w:type="spellStart"/>
            <w:r w:rsidRPr="000D4419">
              <w:rPr>
                <w:rFonts w:asciiTheme="majorHAnsi" w:hAnsiTheme="majorHAnsi" w:cstheme="majorHAnsi"/>
              </w:rPr>
              <w:t>Arif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Al </w:t>
            </w:r>
            <w:proofErr w:type="spellStart"/>
            <w:r w:rsidRPr="000D4419">
              <w:rPr>
                <w:rFonts w:asciiTheme="majorHAnsi" w:hAnsiTheme="majorHAnsi" w:cstheme="majorHAnsi"/>
              </w:rPr>
              <w:t>Hammadi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(Member)</w:t>
            </w:r>
          </w:p>
          <w:p w14:paraId="2C2C7152" w14:textId="3DF787EE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Ebrahim </w:t>
            </w:r>
            <w:proofErr w:type="spellStart"/>
            <w:r w:rsidRPr="000D4419">
              <w:rPr>
                <w:rFonts w:asciiTheme="majorHAnsi" w:hAnsiTheme="majorHAnsi" w:cstheme="majorHAnsi"/>
              </w:rPr>
              <w:t>Jafar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D4419">
              <w:rPr>
                <w:rFonts w:asciiTheme="majorHAnsi" w:hAnsiTheme="majorHAnsi" w:cstheme="majorHAnsi"/>
              </w:rPr>
              <w:t>Alahmed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(Member) </w:t>
            </w:r>
          </w:p>
          <w:p w14:paraId="30CC2A22" w14:textId="22D306B8" w:rsidR="00673306" w:rsidRPr="000D4419" w:rsidRDefault="00673306" w:rsidP="00673306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Sami Bashir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73119F79" w14:textId="14B58E8C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Hesham Salem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4233560A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A2625B6" w14:textId="79D49C72" w:rsidR="008F7518" w:rsidRDefault="008F7518" w:rsidP="008F7518">
            <w:pPr>
              <w:pStyle w:val="Heading2"/>
              <w:outlineLvl w:val="1"/>
              <w:rPr>
                <w:rFonts w:cstheme="majorHAnsi"/>
              </w:rPr>
            </w:pPr>
            <w:r w:rsidRPr="000D4419">
              <w:rPr>
                <w:rFonts w:cstheme="majorHAnsi"/>
              </w:rPr>
              <w:t>Absent:</w:t>
            </w:r>
          </w:p>
          <w:p w14:paraId="3B0CC07A" w14:textId="77777777" w:rsidR="0095095C" w:rsidRPr="000D4419" w:rsidRDefault="0095095C" w:rsidP="0095095C">
            <w:pPr>
              <w:ind w:right="-450"/>
              <w:rPr>
                <w:rFonts w:asciiTheme="majorHAnsi" w:hAnsiTheme="majorHAnsi" w:cstheme="majorHAnsi"/>
                <w:color w:val="1F497D"/>
              </w:rPr>
            </w:pPr>
            <w:r w:rsidRPr="000D4419">
              <w:rPr>
                <w:rFonts w:asciiTheme="majorHAnsi" w:hAnsiTheme="majorHAnsi" w:cstheme="majorHAnsi"/>
              </w:rPr>
              <w:t>Mr. Ahmed Al Neyadi (Chairman</w:t>
            </w:r>
            <w:r w:rsidRPr="000D4419">
              <w:rPr>
                <w:rFonts w:asciiTheme="majorHAnsi" w:hAnsiTheme="majorHAnsi" w:cstheme="majorHAnsi"/>
                <w:color w:val="1F497D"/>
              </w:rPr>
              <w:t>)</w:t>
            </w:r>
          </w:p>
          <w:p w14:paraId="28BA2924" w14:textId="265034C7" w:rsidR="008F7518" w:rsidRPr="000D4419" w:rsidRDefault="008F7518" w:rsidP="008F7518">
            <w:pPr>
              <w:ind w:right="-99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Steve Griffiths  (SVP- Research and Development-Member)</w:t>
            </w:r>
          </w:p>
          <w:p w14:paraId="45988D58" w14:textId="142A5233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Osama Al </w:t>
            </w:r>
            <w:proofErr w:type="spellStart"/>
            <w:r w:rsidRPr="000D4419">
              <w:rPr>
                <w:rFonts w:asciiTheme="majorHAnsi" w:hAnsiTheme="majorHAnsi" w:cstheme="majorHAnsi"/>
              </w:rPr>
              <w:t>Najar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  <w:bookmarkStart w:id="0" w:name="_GoBack"/>
            <w:bookmarkEnd w:id="0"/>
          </w:p>
          <w:p w14:paraId="46788497" w14:textId="76F89983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</w:p>
        </w:tc>
        <w:tc>
          <w:tcPr>
            <w:tcW w:w="3184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6A030FD" w:rsidR="008F7518" w:rsidRPr="000D4419" w:rsidRDefault="00673306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)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0D441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0D4419" w:rsidRDefault="002B2D13" w:rsidP="00A93FFD">
            <w:pPr>
              <w:ind w:right="-270"/>
              <w:rPr>
                <w:rFonts w:asciiTheme="majorHAnsi" w:hAnsiTheme="majorHAnsi" w:cstheme="majorHAnsi"/>
              </w:rPr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0D4419" w:rsidRDefault="002B2D13" w:rsidP="005C6250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DC0AB4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5760"/>
        <w:gridCol w:w="830"/>
        <w:gridCol w:w="1324"/>
        <w:gridCol w:w="2310"/>
      </w:tblGrid>
      <w:tr w:rsidR="002B2D13" w:rsidRPr="000D4419" w14:paraId="62F50A48" w14:textId="77777777" w:rsidTr="00220791">
        <w:tc>
          <w:tcPr>
            <w:tcW w:w="5760" w:type="dxa"/>
          </w:tcPr>
          <w:p w14:paraId="5E63479E" w14:textId="54EB54DA" w:rsidR="002B2D13" w:rsidRDefault="0095095C">
            <w:pPr>
              <w:pStyle w:val="Heading2"/>
              <w:rPr>
                <w:rFonts w:cstheme="majorHAnsi"/>
              </w:rPr>
            </w:pPr>
            <w:bookmarkStart w:id="1" w:name="MinuteItems"/>
            <w:bookmarkStart w:id="2" w:name="MinuteTopicSection"/>
            <w:bookmarkEnd w:id="1"/>
            <w:r>
              <w:rPr>
                <w:rFonts w:cstheme="majorHAnsi"/>
              </w:rPr>
              <w:t xml:space="preserve">The meeting agenda </w:t>
            </w:r>
            <w:proofErr w:type="gramStart"/>
            <w:r>
              <w:rPr>
                <w:rFonts w:cstheme="majorHAnsi"/>
              </w:rPr>
              <w:t xml:space="preserve">Items </w:t>
            </w:r>
            <w:r w:rsidR="00220791">
              <w:rPr>
                <w:rFonts w:cstheme="majorHAnsi"/>
              </w:rPr>
              <w:t xml:space="preserve"> :</w:t>
            </w:r>
            <w:proofErr w:type="gramEnd"/>
            <w:r w:rsidR="00220791">
              <w:rPr>
                <w:rFonts w:cstheme="majorHAnsi"/>
              </w:rPr>
              <w:t>-</w:t>
            </w:r>
          </w:p>
          <w:p w14:paraId="26B5DA01" w14:textId="75FBF7ED" w:rsidR="00220791" w:rsidRPr="000D4419" w:rsidRDefault="00220791">
            <w:pPr>
              <w:pStyle w:val="Heading2"/>
              <w:rPr>
                <w:rFonts w:cstheme="majorHAnsi"/>
              </w:rPr>
            </w:pPr>
          </w:p>
        </w:tc>
        <w:tc>
          <w:tcPr>
            <w:tcW w:w="830" w:type="dxa"/>
          </w:tcPr>
          <w:p w14:paraId="290C2C20" w14:textId="77777777" w:rsidR="002B2D13" w:rsidRPr="000D4419" w:rsidRDefault="002B2D13" w:rsidP="00CB0BE3">
            <w:pPr>
              <w:spacing w:before="0" w:after="0"/>
              <w:ind w:left="720"/>
              <w:rPr>
                <w:rFonts w:asciiTheme="majorHAnsi" w:hAnsiTheme="majorHAnsi" w:cstheme="majorHAnsi"/>
              </w:rPr>
            </w:pPr>
          </w:p>
        </w:tc>
        <w:tc>
          <w:tcPr>
            <w:tcW w:w="1324" w:type="dxa"/>
          </w:tcPr>
          <w:p w14:paraId="53059267" w14:textId="54C03643" w:rsidR="002B2D13" w:rsidRPr="000D4419" w:rsidRDefault="002B2D13" w:rsidP="007C1693">
            <w:pPr>
              <w:pStyle w:val="Heading2"/>
              <w:ind w:left="160"/>
              <w:rPr>
                <w:rFonts w:cstheme="majorHAnsi"/>
              </w:rPr>
            </w:pPr>
          </w:p>
        </w:tc>
        <w:tc>
          <w:tcPr>
            <w:tcW w:w="2310" w:type="dxa"/>
          </w:tcPr>
          <w:p w14:paraId="17CE5DE6" w14:textId="17669072" w:rsidR="002B2D13" w:rsidRPr="000D4419" w:rsidRDefault="002B2D13" w:rsidP="00D84052">
            <w:pPr>
              <w:rPr>
                <w:rFonts w:asciiTheme="majorHAnsi" w:hAnsiTheme="majorHAnsi" w:cstheme="majorHAnsi"/>
              </w:rPr>
            </w:pPr>
          </w:p>
        </w:tc>
      </w:tr>
    </w:tbl>
    <w:bookmarkEnd w:id="2"/>
    <w:p w14:paraId="53071454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proofErr w:type="spell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Ankabut</w:t>
      </w:r>
      <w:proofErr w:type="spellEnd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 new company project updates (5 minutes)- Mr. Ebrahim</w:t>
      </w:r>
    </w:p>
    <w:p w14:paraId="51A3CA88" w14:textId="33460C9C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Royalty</w:t>
      </w: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/Equity model for faculties contributing IP/efforts in the new companies (10 Minutes) Dr. Sami </w:t>
      </w:r>
    </w:p>
    <w:p w14:paraId="139DB274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TechStars</w:t>
      </w:r>
      <w:proofErr w:type="spellEnd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 project updates (5 Minutes) Dr. </w:t>
      </w:r>
      <w:proofErr w:type="gram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Sami .</w:t>
      </w:r>
      <w:proofErr w:type="gramEnd"/>
    </w:p>
    <w:p w14:paraId="23D3C6F6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Nava Mask JV updates (5 minutes</w:t>
      </w:r>
      <w:proofErr w:type="gram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)-</w:t>
      </w:r>
      <w:proofErr w:type="gramEnd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 Mr. Hesham Salem.</w:t>
      </w:r>
    </w:p>
    <w:p w14:paraId="0E849566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KUEC Delegation of Authority (10 minutes)- Mr. Ebrahim </w:t>
      </w:r>
    </w:p>
    <w:p w14:paraId="0F642F37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KUEC new subsidiaries establishments. (5 minutes) Mr. </w:t>
      </w:r>
      <w:proofErr w:type="gram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Hesham .</w:t>
      </w:r>
      <w:proofErr w:type="gramEnd"/>
    </w:p>
    <w:p w14:paraId="11741D8F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JP Morgan tax declaration updates </w:t>
      </w:r>
      <w:proofErr w:type="gram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( 5</w:t>
      </w:r>
      <w:proofErr w:type="gramEnd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 minutes)- Mr. Ebrahim.</w:t>
      </w:r>
    </w:p>
    <w:p w14:paraId="2E9EC2DA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JP Morgan reporting (5 minutes) Mr. </w:t>
      </w:r>
      <w:proofErr w:type="gramStart"/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Hesham .</w:t>
      </w:r>
      <w:proofErr w:type="gramEnd"/>
    </w:p>
    <w:p w14:paraId="1BA5FF1D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Commercialization of KU Laboratories. (5 minutes)- Mr. Hesham.</w:t>
      </w:r>
    </w:p>
    <w:p w14:paraId="4A38ADD0" w14:textId="77777777" w:rsidR="0095095C" w:rsidRPr="0095095C" w:rsidRDefault="0095095C" w:rsidP="0095095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95095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Any other points (5 minutes).</w:t>
      </w:r>
    </w:p>
    <w:p w14:paraId="0796C162" w14:textId="611EB840" w:rsidR="00F814AF" w:rsidRPr="000D4419" w:rsidRDefault="00F814AF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11A8244" w14:textId="44E42A04" w:rsidR="002B2D13" w:rsidRPr="000D4419" w:rsidRDefault="00DC0AB4" w:rsidP="00DC0AB4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 xml:space="preserve">Action Points </w:t>
      </w:r>
    </w:p>
    <w:p w14:paraId="6B473E1E" w14:textId="15025D5F" w:rsidR="00474764" w:rsidRPr="000D4419" w:rsidRDefault="00474764" w:rsidP="00474764">
      <w:pPr>
        <w:spacing w:before="0" w:after="0"/>
        <w:ind w:left="90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7E82E50E" w14:textId="4D2986EF" w:rsidR="00893C29" w:rsidRPr="000226A2" w:rsidRDefault="00893C29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proofErr w:type="spellStart"/>
      <w:r w:rsidRPr="000226A2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Ankabut</w:t>
      </w:r>
      <w:proofErr w:type="spellEnd"/>
      <w:r w:rsidRPr="000226A2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project updates</w:t>
      </w:r>
      <w:proofErr w:type="gramStart"/>
      <w:r w:rsidR="00B05FBA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:-</w:t>
      </w:r>
      <w:proofErr w:type="gramEnd"/>
      <w:r w:rsidRPr="000226A2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ensure</w:t>
      </w:r>
      <w:r w:rsidRPr="000226A2">
        <w:rPr>
          <w:rFonts w:ascii="Times New Roman" w:eastAsia="Times New Roman" w:hAnsi="Times New Roman"/>
          <w:color w:val="0E101A"/>
          <w:sz w:val="24"/>
          <w:szCs w:val="24"/>
        </w:rPr>
        <w:t> that PWC commits to the study completion deadline (Mr. Ebrahim).</w:t>
      </w:r>
    </w:p>
    <w:p w14:paraId="3E976B33" w14:textId="77777777" w:rsidR="00B05FBA" w:rsidRPr="00B05FBA" w:rsidRDefault="00B05FBA" w:rsidP="00B05FBA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a-    Provide PWC with the required data (Mr. Hesham &amp; </w:t>
      </w:r>
      <w:proofErr w:type="spell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Fahem</w:t>
      </w:r>
      <w:proofErr w:type="spell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7FB94F48" w14:textId="51F8695B" w:rsidR="00893C29" w:rsidRPr="00893C29" w:rsidRDefault="00B05FBA" w:rsidP="00B05FBA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proofErr w:type="gram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b</w:t>
      </w:r>
      <w:proofErr w:type="gram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-   Mr. Ebrahim sent an email to PWC to remind them that the study deadline is already due.</w:t>
      </w:r>
    </w:p>
    <w:p w14:paraId="03237EDC" w14:textId="77777777" w:rsidR="00893C29" w:rsidRPr="00893C29" w:rsidRDefault="00893C29" w:rsidP="00893C29">
      <w:pPr>
        <w:numPr>
          <w:ilvl w:val="2"/>
          <w:numId w:val="22"/>
        </w:numPr>
        <w:spacing w:before="0" w:after="0"/>
        <w:ind w:left="2160" w:hanging="36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31st January</w:t>
      </w:r>
    </w:p>
    <w:p w14:paraId="34700535" w14:textId="77777777" w:rsidR="00893C29" w:rsidRDefault="00893C29" w:rsidP="00893C29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4907B135" w14:textId="77777777" w:rsidR="00893C29" w:rsidRDefault="00893C29" w:rsidP="00893C29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3C4E1FFE" w14:textId="1BF23A03" w:rsidR="0095095C" w:rsidRDefault="00893C29" w:rsidP="0095095C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95095C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="0095095C" w:rsidRPr="0095095C">
        <w:rPr>
          <w:rFonts w:eastAsia="Times New Roman" w:cs="Calibri"/>
          <w:b/>
          <w:bCs/>
          <w:color w:val="0E101A"/>
          <w:sz w:val="24"/>
          <w:szCs w:val="24"/>
        </w:rPr>
        <w:t xml:space="preserve">Royalty/Equity model for faculties contributing IP/efforts in the new companies (10 Minutes) Dr. </w:t>
      </w:r>
      <w:proofErr w:type="gramStart"/>
      <w:r w:rsidR="0095095C" w:rsidRPr="0095095C">
        <w:rPr>
          <w:rFonts w:eastAsia="Times New Roman" w:cs="Calibri"/>
          <w:b/>
          <w:bCs/>
          <w:color w:val="0E101A"/>
          <w:sz w:val="24"/>
          <w:szCs w:val="24"/>
        </w:rPr>
        <w:t>Sami </w:t>
      </w:r>
      <w:r w:rsidR="0095095C">
        <w:rPr>
          <w:rFonts w:eastAsia="Times New Roman" w:cs="Calibri"/>
          <w:b/>
          <w:bCs/>
          <w:color w:val="0E101A"/>
          <w:sz w:val="24"/>
          <w:szCs w:val="24"/>
        </w:rPr>
        <w:t>.</w:t>
      </w:r>
      <w:proofErr w:type="gramEnd"/>
    </w:p>
    <w:p w14:paraId="5E09715F" w14:textId="7E6E880F" w:rsidR="00B05FBA" w:rsidRPr="00B05FBA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Dr. Sami presented a summary model for the relation between KU and KUEC regarding KU Lab's IP investments and usage.</w:t>
      </w:r>
    </w:p>
    <w:p w14:paraId="528D7ED0" w14:textId="6A9C075E" w:rsidR="00B05FBA" w:rsidRPr="00B05FBA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Dr. </w:t>
      </w:r>
      <w:proofErr w:type="spell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Arif</w:t>
      </w:r>
      <w:proofErr w:type="spell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asked for a detailed study of the faculty compensation/ equity in the new projects, representing the study's core importance.</w:t>
      </w:r>
    </w:p>
    <w:p w14:paraId="3155ECDD" w14:textId="46D32B33" w:rsidR="0095095C" w:rsidRPr="00B05FBA" w:rsidRDefault="0095095C" w:rsidP="00B05FBA">
      <w:pPr>
        <w:pStyle w:val="ListParagraph"/>
        <w:numPr>
          <w:ilvl w:val="2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22nd</w:t>
      </w: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Febr</w:t>
      </w: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uary</w:t>
      </w:r>
    </w:p>
    <w:p w14:paraId="678A9405" w14:textId="6F847EF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A60DD4A" w14:textId="647A51DE" w:rsidR="00C455D2" w:rsidRPr="00C455D2" w:rsidRDefault="00C455D2" w:rsidP="00C455D2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</w:rPr>
      </w:pPr>
      <w:proofErr w:type="spellStart"/>
      <w:r w:rsidRPr="00C455D2">
        <w:rPr>
          <w:rFonts w:eastAsia="Times New Roman" w:cs="Calibri"/>
          <w:b/>
          <w:bCs/>
          <w:color w:val="0E101A"/>
          <w:sz w:val="24"/>
          <w:szCs w:val="24"/>
        </w:rPr>
        <w:t>TechStars</w:t>
      </w:r>
      <w:proofErr w:type="spellEnd"/>
      <w:r w:rsidRPr="00C455D2">
        <w:rPr>
          <w:rFonts w:eastAsia="Times New Roman" w:cs="Calibri"/>
          <w:b/>
          <w:bCs/>
          <w:color w:val="0E101A"/>
          <w:sz w:val="24"/>
          <w:szCs w:val="24"/>
        </w:rPr>
        <w:t xml:space="preserve"> project updates (5 Minutes) Dr. </w:t>
      </w:r>
      <w:proofErr w:type="gramStart"/>
      <w:r w:rsidRPr="00C455D2">
        <w:rPr>
          <w:rFonts w:eastAsia="Times New Roman" w:cs="Calibri"/>
          <w:b/>
          <w:bCs/>
          <w:color w:val="0E101A"/>
          <w:sz w:val="24"/>
          <w:szCs w:val="24"/>
        </w:rPr>
        <w:t>Sami .</w:t>
      </w:r>
      <w:proofErr w:type="gramEnd"/>
    </w:p>
    <w:p w14:paraId="1DEE0F45" w14:textId="1A12A096" w:rsidR="00B05FBA" w:rsidRPr="00B05FBA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Dr. Sami will provide a report about the </w:t>
      </w:r>
      <w:proofErr w:type="spell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project progress.</w:t>
      </w:r>
    </w:p>
    <w:p w14:paraId="64F92651" w14:textId="73BFBE22" w:rsidR="00513DEE" w:rsidRPr="00893C29" w:rsidRDefault="00513DEE" w:rsidP="00B05FBA">
      <w:pPr>
        <w:numPr>
          <w:ilvl w:val="0"/>
          <w:numId w:val="39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22nd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Febr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uary</w:t>
      </w:r>
    </w:p>
    <w:p w14:paraId="4A5D6825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C713598" w14:textId="0B7B7089" w:rsidR="00893C29" w:rsidRPr="00893C29" w:rsidRDefault="00893C29" w:rsidP="00893C29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Nava Mask JV updates (10 minutes)- </w:t>
      </w:r>
      <w:r w:rsidRPr="00893C29">
        <w:rPr>
          <w:rFonts w:ascii="Times New Roman" w:eastAsia="Times New Roman" w:hAnsi="Times New Roman"/>
          <w:color w:val="0E101A"/>
          <w:sz w:val="24"/>
          <w:szCs w:val="24"/>
        </w:rPr>
        <w:t>Mr. Hesham</w:t>
      </w:r>
    </w:p>
    <w:p w14:paraId="3D360DE4" w14:textId="7B414F00" w:rsidR="00B05FBA" w:rsidRPr="00B05FBA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Dr. </w:t>
      </w:r>
      <w:proofErr w:type="spell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Sahdi</w:t>
      </w:r>
      <w:proofErr w:type="spell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arranged two meetings with both potential investors </w:t>
      </w:r>
      <w:proofErr w:type="gram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( B</w:t>
      </w:r>
      <w:proofErr w:type="gram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&amp;A- German Company); the discussion is in progress, awaiting the final approval to start the proposed 2 JV</w:t>
      </w:r>
      <w:r>
        <w:rPr>
          <w:rFonts w:ascii="Times New Roman" w:eastAsia="Times New Roman" w:hAnsi="Times New Roman"/>
          <w:color w:val="0E101A"/>
          <w:sz w:val="24"/>
          <w:szCs w:val="24"/>
        </w:rPr>
        <w:t>s</w:t>
      </w: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5DBFBD4B" w14:textId="01822AC5" w:rsidR="00B05FBA" w:rsidRPr="00B05FBA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Hesham sent two emails to </w:t>
      </w:r>
      <w:proofErr w:type="spell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DoH</w:t>
      </w:r>
      <w:proofErr w:type="spell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for collaboration regarding the new mask; no responses were received from them.</w:t>
      </w:r>
    </w:p>
    <w:p w14:paraId="25F7137B" w14:textId="3773488F" w:rsidR="00893C29" w:rsidRPr="00893C29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Signing the NDA will need more time to finalize the licensing of IP from KU to be legally valid will postpone till we have the proper legal support.</w:t>
      </w:r>
    </w:p>
    <w:p w14:paraId="28C62E0C" w14:textId="77777777" w:rsidR="003C268D" w:rsidRPr="00893C29" w:rsidRDefault="003C268D" w:rsidP="003C268D">
      <w:pPr>
        <w:numPr>
          <w:ilvl w:val="0"/>
          <w:numId w:val="40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22nd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Febr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uary</w:t>
      </w:r>
    </w:p>
    <w:p w14:paraId="7C6459AE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0D1626C" w14:textId="7789F36E" w:rsidR="00893C29" w:rsidRPr="00893C29" w:rsidRDefault="00893C29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Delegation of Authority (10 minutes</w:t>
      </w:r>
      <w:proofErr w:type="gramStart"/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)-</w:t>
      </w:r>
      <w:proofErr w:type="gramEnd"/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Mr. Ebrahim - Mr. Hesham.</w:t>
      </w:r>
    </w:p>
    <w:p w14:paraId="0B286315" w14:textId="05AD283D" w:rsidR="00F36649" w:rsidRPr="000226A2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Mr. Ebrahim provided a quick review of the new proposed authority matrix, awaiting Mr. Ahmed to provide his opinion and confirmation.</w:t>
      </w:r>
    </w:p>
    <w:p w14:paraId="3B02A9DD" w14:textId="417AB832" w:rsidR="00F36649" w:rsidRPr="00F36649" w:rsidRDefault="00F36649" w:rsidP="00F36649">
      <w:pPr>
        <w:pStyle w:val="ListParagraph"/>
        <w:numPr>
          <w:ilvl w:val="5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22nd February</w:t>
      </w:r>
    </w:p>
    <w:p w14:paraId="476D92B8" w14:textId="02A625BE" w:rsidR="00893C29" w:rsidRPr="00893C29" w:rsidRDefault="00893C29" w:rsidP="00F36649">
      <w:pPr>
        <w:spacing w:before="0" w:after="0"/>
        <w:ind w:left="216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1A26F7D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F9BF5A9" w14:textId="78570974" w:rsidR="00893C29" w:rsidRPr="00893C29" w:rsidRDefault="00893C29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new subsidiaries establishments. (10 minutes) Mr. Hesham.</w:t>
      </w:r>
    </w:p>
    <w:p w14:paraId="511D171E" w14:textId="7DD04F4E" w:rsidR="00F36649" w:rsidRPr="00893C29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To establish governing part of the new authority matrix to handle the legal relationship between KU and KUEC (Dr. Sami - Mr. Hesham – Mr. Osama).</w:t>
      </w:r>
    </w:p>
    <w:p w14:paraId="263D048D" w14:textId="6C81B99E" w:rsidR="00F36649" w:rsidRPr="00F36649" w:rsidRDefault="00F36649" w:rsidP="00F36649">
      <w:pPr>
        <w:pStyle w:val="ListParagraph"/>
        <w:numPr>
          <w:ilvl w:val="2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22nd February</w:t>
      </w:r>
    </w:p>
    <w:p w14:paraId="2F214848" w14:textId="77777777" w:rsidR="00F36649" w:rsidRPr="00F36649" w:rsidRDefault="00F36649" w:rsidP="00F36649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7831224" w14:textId="21DC9496" w:rsidR="00893C29" w:rsidRPr="001F7F39" w:rsidRDefault="00893C29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JP Morgan tax declaration updates </w:t>
      </w:r>
      <w:proofErr w:type="gramStart"/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( 5</w:t>
      </w:r>
      <w:proofErr w:type="gramEnd"/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minutes)- Mr. Ebrahim.</w:t>
      </w:r>
    </w:p>
    <w:p w14:paraId="49E1C5D2" w14:textId="38461BA1" w:rsidR="00E4480E" w:rsidRPr="001F7F39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Mr. Ebrahim confirmed that all required tax declaration forms were provided to JP Morgan as per their request.</w:t>
      </w:r>
    </w:p>
    <w:p w14:paraId="6C94B506" w14:textId="1650830B" w:rsidR="00893C29" w:rsidRDefault="00893C29" w:rsidP="00FB31CF">
      <w:pPr>
        <w:numPr>
          <w:ilvl w:val="2"/>
          <w:numId w:val="32"/>
        </w:numPr>
        <w:spacing w:before="0" w:after="0"/>
        <w:ind w:left="2160" w:hanging="36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</w:t>
      </w:r>
      <w:r w:rsidR="00FB31CF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Done</w:t>
      </w:r>
    </w:p>
    <w:p w14:paraId="1858E9F3" w14:textId="48F54F6B" w:rsidR="00A62EA4" w:rsidRDefault="00A62EA4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5F4A500" w14:textId="67632263" w:rsidR="00A62EA4" w:rsidRDefault="00A62EA4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12B1019" w14:textId="591AE532" w:rsidR="00A62EA4" w:rsidRDefault="00A62EA4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7D79CDB" w14:textId="5B5DB442" w:rsidR="00A62EA4" w:rsidRDefault="00A62EA4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4D91F7E" w14:textId="534F3481" w:rsidR="00A62EA4" w:rsidRDefault="00A62EA4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09E2630" w14:textId="19E59E7B" w:rsidR="00B05FBA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8FD908E" w14:textId="107DE084" w:rsidR="00B05FBA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81AE1B9" w14:textId="466F8EE5" w:rsidR="00B05FBA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0C9CCDF" w14:textId="03193F5C" w:rsidR="00B05FBA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AA0546E" w14:textId="0AE8F68C" w:rsidR="00B05FBA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6470020" w14:textId="77777777" w:rsidR="00B05FBA" w:rsidRPr="00893C29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FF18930" w14:textId="12D328E8" w:rsidR="00893C29" w:rsidRPr="00A62EA4" w:rsidRDefault="00893C29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JP Morgan reporting (5 minutes) Mr. Hesham.</w:t>
      </w:r>
    </w:p>
    <w:p w14:paraId="49D5024E" w14:textId="77777777" w:rsidR="00A62EA4" w:rsidRPr="001F7F39" w:rsidRDefault="00A62EA4" w:rsidP="00A62EA4">
      <w:pPr>
        <w:pStyle w:val="ListParagraph"/>
        <w:ind w:left="10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239BB9E" w14:textId="77777777" w:rsidR="00B05FBA" w:rsidRPr="00B05FBA" w:rsidRDefault="00B05FBA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Hesham sent all the reporting inquiries to Mr. Ahmed regarding the Black Rock investments to review and advise the answers</w:t>
      </w:r>
    </w:p>
    <w:p w14:paraId="1028C065" w14:textId="6EAFDA54" w:rsidR="00893C29" w:rsidRDefault="00893C29" w:rsidP="00B05FBA">
      <w:pPr>
        <w:pStyle w:val="ListParagraph"/>
        <w:ind w:left="180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C15F4AF" w14:textId="77777777" w:rsidR="00A62EA4" w:rsidRPr="00893C29" w:rsidRDefault="00A62EA4" w:rsidP="00A62EA4">
      <w:pPr>
        <w:spacing w:before="0" w:after="0"/>
        <w:ind w:left="144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29F3900" w14:textId="77777777" w:rsidR="00FB31CF" w:rsidRPr="00F36649" w:rsidRDefault="00FB31CF" w:rsidP="00FB31CF">
      <w:pPr>
        <w:pStyle w:val="ListParagraph"/>
        <w:numPr>
          <w:ilvl w:val="2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22nd February</w:t>
      </w:r>
    </w:p>
    <w:p w14:paraId="1D4DCECD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44D591D7" w14:textId="19EEDC28" w:rsidR="00A62EA4" w:rsidRPr="008939CE" w:rsidRDefault="00893C29" w:rsidP="00A62EA4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</w:rPr>
      </w:pPr>
      <w:r w:rsidRPr="00A62EA4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="00A62EA4" w:rsidRPr="00A62EA4">
        <w:rPr>
          <w:rFonts w:eastAsia="Times New Roman" w:cs="Calibri"/>
          <w:b/>
          <w:bCs/>
          <w:color w:val="0E101A"/>
          <w:sz w:val="24"/>
          <w:szCs w:val="24"/>
        </w:rPr>
        <w:t>Commercialization of KU Laboratories. (5 minutes)- Mr. Hesham.</w:t>
      </w:r>
    </w:p>
    <w:p w14:paraId="4E416B69" w14:textId="65997678" w:rsidR="00A62EA4" w:rsidRPr="00A62EA4" w:rsidRDefault="00B05FBA" w:rsidP="00A62EA4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00000"/>
          <w:sz w:val="24"/>
          <w:szCs w:val="24"/>
        </w:rPr>
      </w:pPr>
      <w:r>
        <w:t xml:space="preserve">Hesham </w:t>
      </w:r>
      <w:proofErr w:type="gramStart"/>
      <w:r>
        <w:t>Updated</w:t>
      </w:r>
      <w:proofErr w:type="gramEnd"/>
      <w:r>
        <w:t xml:space="preserve"> the committee that a new director was assigned to the laboratories of KU</w:t>
      </w:r>
      <w:r>
        <w:rPr>
          <w:rStyle w:val="Strong"/>
          <w:color w:val="0E101A"/>
        </w:rPr>
        <w:t>; </w:t>
      </w:r>
      <w:r>
        <w:t>we met the new director (Dr. Peter) and discussed our commercialization project; he is ok to support us in the remaining steps of the commercialization project</w:t>
      </w:r>
      <w:r w:rsidR="00A62EA4" w:rsidRPr="00A62EA4">
        <w:rPr>
          <w:rFonts w:eastAsia="Times New Roman" w:cs="Calibri"/>
          <w:color w:val="0E101A"/>
          <w:sz w:val="24"/>
          <w:szCs w:val="24"/>
        </w:rPr>
        <w:t>.</w:t>
      </w:r>
    </w:p>
    <w:p w14:paraId="5CC8BC7A" w14:textId="007F3F4E" w:rsidR="00FB31CF" w:rsidRPr="00F36649" w:rsidRDefault="00FB31CF" w:rsidP="00FB31CF">
      <w:pPr>
        <w:pStyle w:val="ListParagraph"/>
        <w:numPr>
          <w:ilvl w:val="0"/>
          <w:numId w:val="4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</w:t>
      </w:r>
      <w:r w:rsidRPr="00FB31CF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st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March</w:t>
      </w:r>
    </w:p>
    <w:p w14:paraId="6EAB8291" w14:textId="094A914E" w:rsid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CB501FB" w14:textId="77777777" w:rsidR="00FB31CF" w:rsidRPr="00893C29" w:rsidRDefault="00FB31CF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4BCEE6F" w14:textId="4FFE7A61" w:rsidR="00893C29" w:rsidRPr="001F7F39" w:rsidRDefault="00893C29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Any other points (5 minutes)</w:t>
      </w:r>
    </w:p>
    <w:p w14:paraId="156F652C" w14:textId="4F01A6A2" w:rsidR="0058477B" w:rsidRPr="00831C29" w:rsidRDefault="0058477B" w:rsidP="00A62EA4">
      <w:pPr>
        <w:pStyle w:val="ListParagraph"/>
        <w:ind w:left="1170"/>
        <w:rPr>
          <w:rFonts w:ascii="Times New Roman" w:eastAsia="Times New Roman" w:hAnsi="Times New Roman"/>
          <w:color w:val="0E101A"/>
          <w:sz w:val="24"/>
          <w:szCs w:val="24"/>
        </w:rPr>
      </w:pPr>
      <w:r w:rsidRPr="00831C29"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</w:p>
    <w:sectPr w:rsidR="0058477B" w:rsidRPr="00831C29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0D9A9" w14:textId="77777777" w:rsidR="002F2D6F" w:rsidRDefault="002F2D6F">
      <w:pPr>
        <w:spacing w:before="0" w:after="0"/>
      </w:pPr>
      <w:r>
        <w:separator/>
      </w:r>
    </w:p>
  </w:endnote>
  <w:endnote w:type="continuationSeparator" w:id="0">
    <w:p w14:paraId="2B86BC5B" w14:textId="77777777" w:rsidR="002F2D6F" w:rsidRDefault="002F2D6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64F71D1E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39C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14970" w14:textId="77777777" w:rsidR="002F2D6F" w:rsidRDefault="002F2D6F">
      <w:pPr>
        <w:spacing w:before="0" w:after="0"/>
      </w:pPr>
      <w:r>
        <w:separator/>
      </w:r>
    </w:p>
  </w:footnote>
  <w:footnote w:type="continuationSeparator" w:id="0">
    <w:p w14:paraId="0E910D3E" w14:textId="77777777" w:rsidR="002F2D6F" w:rsidRDefault="002F2D6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0F4D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04E6BA5"/>
    <w:multiLevelType w:val="multilevel"/>
    <w:tmpl w:val="C30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51A3B"/>
    <w:multiLevelType w:val="hybridMultilevel"/>
    <w:tmpl w:val="214257AA"/>
    <w:lvl w:ilvl="0" w:tplc="C20E2B0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B9C1F78"/>
    <w:multiLevelType w:val="multilevel"/>
    <w:tmpl w:val="9BD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lowerLetter"/>
      <w:lvlText w:val="%5-"/>
      <w:lvlJc w:val="left"/>
      <w:pPr>
        <w:ind w:left="990" w:hanging="360"/>
      </w:pPr>
      <w:rPr>
        <w:rFonts w:hint="default"/>
        <w:b/>
      </w:rPr>
    </w:lvl>
    <w:lvl w:ilvl="5">
      <w:start w:val="1"/>
      <w:numFmt w:val="decimal"/>
      <w:lvlText w:val="%6-"/>
      <w:lvlJc w:val="left"/>
      <w:pPr>
        <w:ind w:left="153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30486"/>
    <w:multiLevelType w:val="hybridMultilevel"/>
    <w:tmpl w:val="445AA07A"/>
    <w:lvl w:ilvl="0" w:tplc="93EE84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F485C"/>
    <w:multiLevelType w:val="hybridMultilevel"/>
    <w:tmpl w:val="84927F44"/>
    <w:lvl w:ilvl="0" w:tplc="C20E2B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45C19"/>
    <w:multiLevelType w:val="multilevel"/>
    <w:tmpl w:val="01B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015E8"/>
    <w:multiLevelType w:val="multilevel"/>
    <w:tmpl w:val="449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25717"/>
    <w:multiLevelType w:val="multilevel"/>
    <w:tmpl w:val="B8FA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F36735"/>
    <w:multiLevelType w:val="hybridMultilevel"/>
    <w:tmpl w:val="625A7E90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1" w15:restartNumberingAfterBreak="0">
    <w:nsid w:val="21881D45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FA32E8"/>
    <w:multiLevelType w:val="hybridMultilevel"/>
    <w:tmpl w:val="5422F59A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3" w15:restartNumberingAfterBreak="0">
    <w:nsid w:val="29001CA7"/>
    <w:multiLevelType w:val="hybridMultilevel"/>
    <w:tmpl w:val="A3125724"/>
    <w:lvl w:ilvl="0" w:tplc="95D8FA1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F2C29"/>
    <w:multiLevelType w:val="hybridMultilevel"/>
    <w:tmpl w:val="042E973A"/>
    <w:lvl w:ilvl="0" w:tplc="2B6AE53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D3CA1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32A63"/>
    <w:multiLevelType w:val="hybridMultilevel"/>
    <w:tmpl w:val="FE721C78"/>
    <w:lvl w:ilvl="0" w:tplc="C20E2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623EE"/>
    <w:multiLevelType w:val="hybridMultilevel"/>
    <w:tmpl w:val="72768F5C"/>
    <w:lvl w:ilvl="0" w:tplc="92D0CFD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46189"/>
    <w:multiLevelType w:val="hybridMultilevel"/>
    <w:tmpl w:val="3FB8C91A"/>
    <w:lvl w:ilvl="0" w:tplc="CF1E284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60F54"/>
    <w:multiLevelType w:val="hybridMultilevel"/>
    <w:tmpl w:val="F96064EE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76373"/>
    <w:multiLevelType w:val="multilevel"/>
    <w:tmpl w:val="14C6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8137B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1E2BC5"/>
    <w:multiLevelType w:val="multilevel"/>
    <w:tmpl w:val="BE62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305C20"/>
    <w:multiLevelType w:val="hybridMultilevel"/>
    <w:tmpl w:val="1AD25EB2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041B9"/>
    <w:multiLevelType w:val="hybridMultilevel"/>
    <w:tmpl w:val="5422F59A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5" w15:restartNumberingAfterBreak="0">
    <w:nsid w:val="612049F4"/>
    <w:multiLevelType w:val="hybridMultilevel"/>
    <w:tmpl w:val="B1709632"/>
    <w:lvl w:ilvl="0" w:tplc="C20E2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96CB13A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4137F0"/>
    <w:multiLevelType w:val="hybridMultilevel"/>
    <w:tmpl w:val="EF3C7C86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207A3"/>
    <w:multiLevelType w:val="hybridMultilevel"/>
    <w:tmpl w:val="709A49F0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253C36"/>
    <w:multiLevelType w:val="hybridMultilevel"/>
    <w:tmpl w:val="47389FF6"/>
    <w:lvl w:ilvl="0" w:tplc="BE44B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F4A5C"/>
    <w:multiLevelType w:val="multilevel"/>
    <w:tmpl w:val="CC8E2134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30" w15:restartNumberingAfterBreak="0">
    <w:nsid w:val="6EC60468"/>
    <w:multiLevelType w:val="hybridMultilevel"/>
    <w:tmpl w:val="82CC3274"/>
    <w:lvl w:ilvl="0" w:tplc="C20E2B0A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475294"/>
    <w:multiLevelType w:val="multilevel"/>
    <w:tmpl w:val="7F50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AE05C6"/>
    <w:multiLevelType w:val="hybridMultilevel"/>
    <w:tmpl w:val="3C04EA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F91CCB"/>
    <w:multiLevelType w:val="hybridMultilevel"/>
    <w:tmpl w:val="EF9E17E0"/>
    <w:lvl w:ilvl="0" w:tplc="C20E2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CA95F2">
      <w:start w:val="1"/>
      <w:numFmt w:val="decimal"/>
      <w:lvlText w:val="%2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598E1E6">
      <w:start w:val="1"/>
      <w:numFmt w:val="lowerLetter"/>
      <w:lvlText w:val="%4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1170" w:hanging="360"/>
      </w:pPr>
    </w:lvl>
    <w:lvl w:ilvl="5" w:tplc="0409001B">
      <w:start w:val="1"/>
      <w:numFmt w:val="lowerRoman"/>
      <w:lvlText w:val="%6."/>
      <w:lvlJc w:val="right"/>
      <w:pPr>
        <w:ind w:left="234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E3F43"/>
    <w:multiLevelType w:val="multilevel"/>
    <w:tmpl w:val="449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A6534F"/>
    <w:multiLevelType w:val="hybridMultilevel"/>
    <w:tmpl w:val="65166B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4"/>
  </w:num>
  <w:num w:numId="4">
    <w:abstractNumId w:val="0"/>
  </w:num>
  <w:num w:numId="5">
    <w:abstractNumId w:val="13"/>
  </w:num>
  <w:num w:numId="6">
    <w:abstractNumId w:val="5"/>
  </w:num>
  <w:num w:numId="7">
    <w:abstractNumId w:val="32"/>
  </w:num>
  <w:num w:numId="8">
    <w:abstractNumId w:val="26"/>
  </w:num>
  <w:num w:numId="9">
    <w:abstractNumId w:val="27"/>
  </w:num>
  <w:num w:numId="10">
    <w:abstractNumId w:val="23"/>
  </w:num>
  <w:num w:numId="11">
    <w:abstractNumId w:val="19"/>
  </w:num>
  <w:num w:numId="12">
    <w:abstractNumId w:val="35"/>
  </w:num>
  <w:num w:numId="13">
    <w:abstractNumId w:val="18"/>
  </w:num>
  <w:num w:numId="14">
    <w:abstractNumId w:val="3"/>
  </w:num>
  <w:num w:numId="15">
    <w:abstractNumId w:val="33"/>
  </w:num>
  <w:num w:numId="16">
    <w:abstractNumId w:val="16"/>
  </w:num>
  <w:num w:numId="17">
    <w:abstractNumId w:val="6"/>
  </w:num>
  <w:num w:numId="18">
    <w:abstractNumId w:val="28"/>
  </w:num>
  <w:num w:numId="19">
    <w:abstractNumId w:val="30"/>
  </w:num>
  <w:num w:numId="20">
    <w:abstractNumId w:val="25"/>
  </w:num>
  <w:num w:numId="21">
    <w:abstractNumId w:val="31"/>
    <w:lvlOverride w:ilvl="1">
      <w:lvl w:ilvl="1">
        <w:numFmt w:val="lowerLetter"/>
        <w:lvlText w:val="%2."/>
        <w:lvlJc w:val="left"/>
      </w:lvl>
    </w:lvlOverride>
  </w:num>
  <w:num w:numId="22">
    <w:abstractNumId w:val="31"/>
    <w:lvlOverride w:ilvl="1">
      <w:lvl w:ilvl="1">
        <w:numFmt w:val="decimal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3">
    <w:abstractNumId w:val="20"/>
  </w:num>
  <w:num w:numId="24">
    <w:abstractNumId w:val="4"/>
    <w:lvlOverride w:ilvl="2">
      <w:lvl w:ilvl="2">
        <w:numFmt w:val="lowerRoman"/>
        <w:lvlText w:val="%3."/>
        <w:lvlJc w:val="right"/>
      </w:lvl>
    </w:lvlOverride>
  </w:num>
  <w:num w:numId="25">
    <w:abstractNumId w:val="29"/>
  </w:num>
  <w:num w:numId="26">
    <w:abstractNumId w:val="29"/>
    <w:lvlOverride w:ilvl="2">
      <w:lvl w:ilvl="2">
        <w:numFmt w:val="lowerRoman"/>
        <w:lvlText w:val="%3."/>
        <w:lvlJc w:val="right"/>
      </w:lvl>
    </w:lvlOverride>
  </w:num>
  <w:num w:numId="27">
    <w:abstractNumId w:val="7"/>
  </w:num>
  <w:num w:numId="28">
    <w:abstractNumId w:val="7"/>
    <w:lvlOverride w:ilvl="1">
      <w:lvl w:ilvl="1">
        <w:numFmt w:val="lowerLetter"/>
        <w:lvlText w:val="%2."/>
        <w:lvlJc w:val="left"/>
      </w:lvl>
    </w:lvlOverride>
  </w:num>
  <w:num w:numId="29">
    <w:abstractNumId w:val="7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30">
    <w:abstractNumId w:val="7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31">
    <w:abstractNumId w:val="34"/>
  </w:num>
  <w:num w:numId="32">
    <w:abstractNumId w:val="34"/>
    <w:lvlOverride w:ilvl="2">
      <w:lvl w:ilvl="2">
        <w:numFmt w:val="lowerRoman"/>
        <w:lvlText w:val="%3."/>
        <w:lvlJc w:val="right"/>
      </w:lvl>
    </w:lvlOverride>
  </w:num>
  <w:num w:numId="33">
    <w:abstractNumId w:val="22"/>
  </w:num>
  <w:num w:numId="34">
    <w:abstractNumId w:val="22"/>
    <w:lvlOverride w:ilvl="1">
      <w:lvl w:ilvl="1">
        <w:numFmt w:val="lowerLetter"/>
        <w:lvlText w:val="%2."/>
        <w:lvlJc w:val="left"/>
      </w:lvl>
    </w:lvlOverride>
  </w:num>
  <w:num w:numId="35">
    <w:abstractNumId w:val="9"/>
  </w:num>
  <w:num w:numId="36">
    <w:abstractNumId w:val="2"/>
  </w:num>
  <w:num w:numId="37">
    <w:abstractNumId w:val="2"/>
    <w:lvlOverride w:ilvl="2">
      <w:lvl w:ilvl="2">
        <w:numFmt w:val="lowerRoman"/>
        <w:lvlText w:val="%3."/>
        <w:lvlJc w:val="right"/>
      </w:lvl>
    </w:lvlOverride>
  </w:num>
  <w:num w:numId="38">
    <w:abstractNumId w:val="11"/>
  </w:num>
  <w:num w:numId="39">
    <w:abstractNumId w:val="12"/>
  </w:num>
  <w:num w:numId="40">
    <w:abstractNumId w:val="24"/>
  </w:num>
  <w:num w:numId="41">
    <w:abstractNumId w:val="8"/>
  </w:num>
  <w:num w:numId="42">
    <w:abstractNumId w:val="21"/>
  </w:num>
  <w:num w:numId="43">
    <w:abstractNumId w:val="10"/>
  </w:num>
  <w:num w:numId="44">
    <w:abstractNumId w:val="15"/>
    <w:lvlOverride w:ilvl="1">
      <w:lvl w:ilvl="1">
        <w:numFmt w:val="lowerLetter"/>
        <w:lvlText w:val="%2."/>
        <w:lvlJc w:val="left"/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6487A"/>
    <w:rsid w:val="0007525D"/>
    <w:rsid w:val="000862D0"/>
    <w:rsid w:val="00092238"/>
    <w:rsid w:val="000C3FFB"/>
    <w:rsid w:val="000D4419"/>
    <w:rsid w:val="00102048"/>
    <w:rsid w:val="00106F10"/>
    <w:rsid w:val="00110ED1"/>
    <w:rsid w:val="001376CA"/>
    <w:rsid w:val="00154EEC"/>
    <w:rsid w:val="001650C5"/>
    <w:rsid w:val="001B00CB"/>
    <w:rsid w:val="001E0877"/>
    <w:rsid w:val="001E6270"/>
    <w:rsid w:val="001F7F39"/>
    <w:rsid w:val="00220791"/>
    <w:rsid w:val="00226C8E"/>
    <w:rsid w:val="00235EF8"/>
    <w:rsid w:val="00236B29"/>
    <w:rsid w:val="002532D4"/>
    <w:rsid w:val="00280D6E"/>
    <w:rsid w:val="002912D7"/>
    <w:rsid w:val="002B2D13"/>
    <w:rsid w:val="002C2374"/>
    <w:rsid w:val="002E12E2"/>
    <w:rsid w:val="002F2D6F"/>
    <w:rsid w:val="003057DC"/>
    <w:rsid w:val="0034721D"/>
    <w:rsid w:val="00362DAF"/>
    <w:rsid w:val="003661F2"/>
    <w:rsid w:val="00394860"/>
    <w:rsid w:val="003B1BD1"/>
    <w:rsid w:val="003C268D"/>
    <w:rsid w:val="003D5BF7"/>
    <w:rsid w:val="003F257D"/>
    <w:rsid w:val="00416E1B"/>
    <w:rsid w:val="0043232D"/>
    <w:rsid w:val="00433BC4"/>
    <w:rsid w:val="00474764"/>
    <w:rsid w:val="004B327F"/>
    <w:rsid w:val="004C5A85"/>
    <w:rsid w:val="00513DEE"/>
    <w:rsid w:val="0058477B"/>
    <w:rsid w:val="00590371"/>
    <w:rsid w:val="005A7328"/>
    <w:rsid w:val="005B617E"/>
    <w:rsid w:val="005B7D9A"/>
    <w:rsid w:val="005C07DB"/>
    <w:rsid w:val="005C6250"/>
    <w:rsid w:val="00624C32"/>
    <w:rsid w:val="006344A8"/>
    <w:rsid w:val="006403FA"/>
    <w:rsid w:val="00664F3D"/>
    <w:rsid w:val="00673306"/>
    <w:rsid w:val="0068123E"/>
    <w:rsid w:val="006E0F51"/>
    <w:rsid w:val="006F6DE2"/>
    <w:rsid w:val="00734EEC"/>
    <w:rsid w:val="0078533D"/>
    <w:rsid w:val="00792192"/>
    <w:rsid w:val="00792650"/>
    <w:rsid w:val="007C1693"/>
    <w:rsid w:val="007E12ED"/>
    <w:rsid w:val="007F04FA"/>
    <w:rsid w:val="007F7776"/>
    <w:rsid w:val="00831C29"/>
    <w:rsid w:val="008364E3"/>
    <w:rsid w:val="00847C90"/>
    <w:rsid w:val="00873D29"/>
    <w:rsid w:val="00874564"/>
    <w:rsid w:val="008939CE"/>
    <w:rsid w:val="00893C29"/>
    <w:rsid w:val="008D5BF8"/>
    <w:rsid w:val="008F7518"/>
    <w:rsid w:val="0091532E"/>
    <w:rsid w:val="0091543B"/>
    <w:rsid w:val="009351C4"/>
    <w:rsid w:val="0095095C"/>
    <w:rsid w:val="009A7223"/>
    <w:rsid w:val="00A05AA8"/>
    <w:rsid w:val="00A60EB7"/>
    <w:rsid w:val="00A6171E"/>
    <w:rsid w:val="00A62EA4"/>
    <w:rsid w:val="00A81EFC"/>
    <w:rsid w:val="00A852BC"/>
    <w:rsid w:val="00A93FFD"/>
    <w:rsid w:val="00AB428C"/>
    <w:rsid w:val="00AC1EFB"/>
    <w:rsid w:val="00AE071E"/>
    <w:rsid w:val="00B05FBA"/>
    <w:rsid w:val="00B07AAE"/>
    <w:rsid w:val="00B160A1"/>
    <w:rsid w:val="00B33856"/>
    <w:rsid w:val="00B47BCA"/>
    <w:rsid w:val="00B604A0"/>
    <w:rsid w:val="00B76D7D"/>
    <w:rsid w:val="00B84C28"/>
    <w:rsid w:val="00B93F64"/>
    <w:rsid w:val="00B948FB"/>
    <w:rsid w:val="00BC133F"/>
    <w:rsid w:val="00BF4930"/>
    <w:rsid w:val="00C10E02"/>
    <w:rsid w:val="00C30F05"/>
    <w:rsid w:val="00C31CF6"/>
    <w:rsid w:val="00C32EE0"/>
    <w:rsid w:val="00C35860"/>
    <w:rsid w:val="00C35DA4"/>
    <w:rsid w:val="00C455D2"/>
    <w:rsid w:val="00C75CCA"/>
    <w:rsid w:val="00CA7FEB"/>
    <w:rsid w:val="00CB0BE3"/>
    <w:rsid w:val="00D141CB"/>
    <w:rsid w:val="00D60069"/>
    <w:rsid w:val="00D62E01"/>
    <w:rsid w:val="00D661EE"/>
    <w:rsid w:val="00D84052"/>
    <w:rsid w:val="00D94B1F"/>
    <w:rsid w:val="00DB77F5"/>
    <w:rsid w:val="00DC0AB4"/>
    <w:rsid w:val="00DD0298"/>
    <w:rsid w:val="00DD7A55"/>
    <w:rsid w:val="00DE36D5"/>
    <w:rsid w:val="00DE49BA"/>
    <w:rsid w:val="00DF4C45"/>
    <w:rsid w:val="00E01FCB"/>
    <w:rsid w:val="00E021AA"/>
    <w:rsid w:val="00E04087"/>
    <w:rsid w:val="00E048B4"/>
    <w:rsid w:val="00E1240F"/>
    <w:rsid w:val="00E4480E"/>
    <w:rsid w:val="00E53B86"/>
    <w:rsid w:val="00E93B81"/>
    <w:rsid w:val="00EA3B6F"/>
    <w:rsid w:val="00EB6991"/>
    <w:rsid w:val="00F05BA6"/>
    <w:rsid w:val="00F36649"/>
    <w:rsid w:val="00F434DD"/>
    <w:rsid w:val="00F605A7"/>
    <w:rsid w:val="00F814AF"/>
    <w:rsid w:val="00F82209"/>
    <w:rsid w:val="00F85895"/>
    <w:rsid w:val="00FB31CF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C21270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C21270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C21270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C0A3E"/>
    <w:rsid w:val="000D3F6D"/>
    <w:rsid w:val="00127FB1"/>
    <w:rsid w:val="00203B9B"/>
    <w:rsid w:val="003F7AEC"/>
    <w:rsid w:val="00586475"/>
    <w:rsid w:val="006621D7"/>
    <w:rsid w:val="00664A83"/>
    <w:rsid w:val="006E5771"/>
    <w:rsid w:val="006F3218"/>
    <w:rsid w:val="007F3A10"/>
    <w:rsid w:val="00804C7A"/>
    <w:rsid w:val="00891C3C"/>
    <w:rsid w:val="009346F7"/>
    <w:rsid w:val="00A9439E"/>
    <w:rsid w:val="00A953A8"/>
    <w:rsid w:val="00C21270"/>
    <w:rsid w:val="00D86874"/>
    <w:rsid w:val="00E03704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0F415-BBBC-4C68-AA4D-C31038111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72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11</cp:revision>
  <cp:lastPrinted>2018-04-25T12:11:00Z</cp:lastPrinted>
  <dcterms:created xsi:type="dcterms:W3CDTF">2022-02-11T06:37:00Z</dcterms:created>
  <dcterms:modified xsi:type="dcterms:W3CDTF">2022-02-11T07:49:00Z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Enabled">
    <vt:lpwstr>true</vt:lpwstr>
  </property>
  <property fmtid="{D5CDD505-2E9C-101B-9397-08002B2CF9AE}" pid="3" name="MSIP_Label_f842e515-4111-4b93-8e55-1b67a1b6d542_SetDate">
    <vt:lpwstr>2022-01-07T10:13:06Z</vt:lpwstr>
  </property>
  <property fmtid="{D5CDD505-2E9C-101B-9397-08002B2CF9AE}" pid="4" name="MSIP_Label_f842e515-4111-4b93-8e55-1b67a1b6d542_Method">
    <vt:lpwstr>Privileged</vt:lpwstr>
  </property>
  <property fmtid="{D5CDD505-2E9C-101B-9397-08002B2CF9AE}" pid="5" name="MSIP_Label_f842e515-4111-4b93-8e55-1b67a1b6d542_Name">
    <vt:lpwstr>Non-Business</vt:lpwstr>
  </property>
  <property fmtid="{D5CDD505-2E9C-101B-9397-08002B2CF9AE}" pid="6" name="MSIP_Label_f842e515-4111-4b93-8e55-1b67a1b6d542_SiteId">
    <vt:lpwstr>8506c69f-005d-421b-b670-9a8ccd5aee63</vt:lpwstr>
  </property>
  <property fmtid="{D5CDD505-2E9C-101B-9397-08002B2CF9AE}" pid="7" name="MSIP_Label_f842e515-4111-4b93-8e55-1b67a1b6d542_ActionId">
    <vt:lpwstr>d18b1cd7-c496-4253-a9bf-ed00d6ac9174</vt:lpwstr>
  </property>
  <property fmtid="{D5CDD505-2E9C-101B-9397-08002B2CF9AE}" pid="8" name="MSIP_Label_f842e515-4111-4b93-8e55-1b67a1b6d542_ContentBits">
    <vt:lpwstr>0</vt:lpwstr>
  </property>
</Properties>
</file>