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2DC90E" w14:textId="7D86F78C" w:rsidR="00DB77F5" w:rsidRDefault="00DB77F5"/>
    <w:p w14:paraId="3DD3B16B" w14:textId="7D4A1D93" w:rsidR="00DB77F5" w:rsidRDefault="00DB77F5"/>
    <w:p w14:paraId="7AC48915" w14:textId="60CBE4FC" w:rsidR="00DB77F5" w:rsidRDefault="00DB77F5"/>
    <w:p w14:paraId="091C8937" w14:textId="77777777" w:rsidR="00DB77F5" w:rsidRDefault="00DB77F5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2B2D13" w:rsidRPr="00D60069" w14:paraId="098D7704" w14:textId="77777777" w:rsidTr="001E0877">
        <w:tc>
          <w:tcPr>
            <w:tcW w:w="7650" w:type="dxa"/>
          </w:tcPr>
          <w:p w14:paraId="49193224" w14:textId="07F67E6F" w:rsidR="002B2D13" w:rsidRPr="005C6250" w:rsidRDefault="00E04087">
            <w:pPr>
              <w:pStyle w:val="Title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Khalifa University Enterprises Company Operation Committee Meeting</w:t>
            </w:r>
          </w:p>
        </w:tc>
        <w:tc>
          <w:tcPr>
            <w:tcW w:w="2574" w:type="dxa"/>
            <w:vAlign w:val="bottom"/>
          </w:tcPr>
          <w:p w14:paraId="66A57D25" w14:textId="1FA7AA33" w:rsidR="00D62E01" w:rsidRPr="00D60069" w:rsidRDefault="00106F10" w:rsidP="00B160A1">
            <w:pPr>
              <w:pStyle w:val="Heading3"/>
            </w:pPr>
            <w:r>
              <w:t>22</w:t>
            </w:r>
            <w:r w:rsidR="00F814AF">
              <w:t xml:space="preserve"> Dec</w:t>
            </w:r>
            <w:r w:rsidR="00E04087">
              <w:t xml:space="preserve"> </w:t>
            </w:r>
            <w:r w:rsidR="005C6250">
              <w:t>20</w:t>
            </w:r>
            <w:r w:rsidR="00E04087">
              <w:t>2</w:t>
            </w:r>
            <w:r w:rsidR="00C31CF6">
              <w:t>1</w:t>
            </w:r>
          </w:p>
          <w:p w14:paraId="75BEEE1F" w14:textId="5BF4BFDC" w:rsidR="00D62E01" w:rsidRPr="00D60069" w:rsidRDefault="00A93FFD" w:rsidP="005C6250">
            <w:pPr>
              <w:pStyle w:val="Heading3"/>
            </w:pPr>
            <w:r>
              <w:t>2</w:t>
            </w:r>
            <w:r w:rsidR="00D84052">
              <w:t>-</w:t>
            </w:r>
            <w:r>
              <w:t>3</w:t>
            </w:r>
            <w:r w:rsidR="005C6250">
              <w:t xml:space="preserve"> P.M</w:t>
            </w:r>
          </w:p>
          <w:p w14:paraId="38C21ADE" w14:textId="3049B026" w:rsidR="002B2D13" w:rsidRPr="00D60069" w:rsidRDefault="00E04087" w:rsidP="005C6250">
            <w:pPr>
              <w:pStyle w:val="Heading3"/>
            </w:pPr>
            <w:r>
              <w:t>Virtual meeting</w:t>
            </w:r>
          </w:p>
        </w:tc>
      </w:tr>
    </w:tbl>
    <w:tbl>
      <w:tblPr>
        <w:tblStyle w:val="PlainTable5"/>
        <w:tblW w:w="6227" w:type="pct"/>
        <w:tblInd w:w="180" w:type="dxa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4455"/>
        <w:gridCol w:w="3184"/>
        <w:gridCol w:w="1779"/>
        <w:gridCol w:w="3315"/>
      </w:tblGrid>
      <w:tr w:rsidR="008F7518" w:rsidRPr="00D60069" w14:paraId="75ABA889" w14:textId="77777777" w:rsidTr="00AB428C">
        <w:tc>
          <w:tcPr>
            <w:tcW w:w="4455" w:type="dxa"/>
            <w:tcMar>
              <w:top w:w="144" w:type="dxa"/>
            </w:tcMar>
          </w:tcPr>
          <w:p w14:paraId="131B890E" w14:textId="153C4181" w:rsidR="008F7518" w:rsidRPr="00D60069" w:rsidRDefault="008F7518" w:rsidP="008F7518">
            <w:pPr>
              <w:pStyle w:val="Heading2"/>
              <w:tabs>
                <w:tab w:val="center" w:pos="2227"/>
              </w:tabs>
              <w:outlineLvl w:val="1"/>
            </w:pPr>
            <w:sdt>
              <w:sdtPr>
                <w:id w:val="834805806"/>
                <w:placeholder>
                  <w:docPart w:val="F10268C1EA1F42D3812688D28D3C54A4"/>
                </w:placeholder>
                <w:showingPlcHdr/>
                <w15:appearance w15:val="hidden"/>
              </w:sdtPr>
              <w:sdtContent>
                <w:r w:rsidRPr="00D60069">
                  <w:t>Meeting called by:</w:t>
                </w:r>
              </w:sdtContent>
            </w:sdt>
            <w:r>
              <w:tab/>
            </w:r>
            <w:r w:rsidRPr="008F7518">
              <w:rPr>
                <w:b w:val="0"/>
                <w:bCs w:val="0"/>
              </w:rPr>
              <w:t>KUEC</w:t>
            </w:r>
            <w:r w:rsidRPr="008F7518">
              <w:rPr>
                <w:b w:val="0"/>
                <w:bCs w:val="0"/>
              </w:rPr>
              <w:t xml:space="preserve"> </w:t>
            </w:r>
            <w:r w:rsidRPr="008F7518">
              <w:rPr>
                <w:b w:val="0"/>
                <w:bCs w:val="0"/>
              </w:rPr>
              <w:t>Operation</w:t>
            </w:r>
            <w:r w:rsidRPr="008F7518">
              <w:rPr>
                <w:b w:val="0"/>
                <w:bCs w:val="0"/>
              </w:rPr>
              <w:t xml:space="preserve"> </w:t>
            </w:r>
            <w:r w:rsidRPr="008F7518">
              <w:rPr>
                <w:b w:val="0"/>
                <w:bCs w:val="0"/>
              </w:rPr>
              <w:t>Committee</w:t>
            </w:r>
          </w:p>
        </w:tc>
        <w:tc>
          <w:tcPr>
            <w:tcW w:w="3184" w:type="dxa"/>
            <w:tcMar>
              <w:top w:w="144" w:type="dxa"/>
            </w:tcMar>
          </w:tcPr>
          <w:p w14:paraId="2265A532" w14:textId="5A8DA462" w:rsidR="008F7518" w:rsidRPr="00D60069" w:rsidRDefault="008F7518" w:rsidP="008F7518"/>
        </w:tc>
        <w:tc>
          <w:tcPr>
            <w:tcW w:w="1779" w:type="dxa"/>
            <w:tcMar>
              <w:top w:w="144" w:type="dxa"/>
            </w:tcMar>
          </w:tcPr>
          <w:p w14:paraId="307F311A" w14:textId="77777777" w:rsidR="008F7518" w:rsidRPr="00D60069" w:rsidRDefault="008F7518" w:rsidP="008F7518">
            <w:pPr>
              <w:pStyle w:val="Heading2"/>
              <w:outlineLvl w:val="1"/>
            </w:pPr>
            <w:sdt>
              <w:sdtPr>
                <w:id w:val="-442851289"/>
                <w:placeholder>
                  <w:docPart w:val="06C33806BAD246B9AB6B73D5741EE976"/>
                </w:placeholder>
                <w:temporary/>
                <w:showingPlcHdr/>
                <w15:appearance w15:val="hidden"/>
              </w:sdtPr>
              <w:sdtContent>
                <w:r w:rsidRPr="00D60069"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1A8B864B" w14:textId="4BFC028C" w:rsidR="008F7518" w:rsidRPr="00D60069" w:rsidRDefault="008F7518" w:rsidP="008F7518">
            <w:r w:rsidRPr="008F7518">
              <w:t>Semi Monthly</w:t>
            </w:r>
          </w:p>
        </w:tc>
      </w:tr>
      <w:tr w:rsidR="008F7518" w:rsidRPr="00D60069" w14:paraId="402C4F39" w14:textId="77777777" w:rsidTr="00AB428C">
        <w:tc>
          <w:tcPr>
            <w:tcW w:w="4455" w:type="dxa"/>
          </w:tcPr>
          <w:p w14:paraId="556D7FF0" w14:textId="77777777" w:rsidR="008F7518" w:rsidRPr="00D60069" w:rsidRDefault="008F7518" w:rsidP="008F7518">
            <w:pPr>
              <w:pStyle w:val="Heading2"/>
              <w:outlineLvl w:val="1"/>
            </w:pPr>
            <w:sdt>
              <w:sdtPr>
                <w:id w:val="1643469904"/>
                <w:placeholder>
                  <w:docPart w:val="B8FEE315FCDE49ACA30CB37B71E84EEA"/>
                </w:placeholder>
                <w:temporary/>
                <w:showingPlcHdr/>
                <w15:appearance w15:val="hidden"/>
              </w:sdtPr>
              <w:sdtContent>
                <w:r w:rsidRPr="00D60069">
                  <w:t>Attendees:</w:t>
                </w:r>
              </w:sdtContent>
            </w:sdt>
          </w:p>
        </w:tc>
        <w:tc>
          <w:tcPr>
            <w:tcW w:w="3184" w:type="dxa"/>
          </w:tcPr>
          <w:p w14:paraId="64D1F0E1" w14:textId="77777777" w:rsidR="008F7518" w:rsidRPr="00D60069" w:rsidRDefault="008F7518" w:rsidP="008F7518"/>
        </w:tc>
        <w:tc>
          <w:tcPr>
            <w:tcW w:w="1779" w:type="dxa"/>
          </w:tcPr>
          <w:p w14:paraId="6512C7A5" w14:textId="77777777" w:rsidR="008F7518" w:rsidRPr="00D60069" w:rsidRDefault="008F7518" w:rsidP="008F7518">
            <w:pPr>
              <w:pStyle w:val="Heading2"/>
              <w:outlineLvl w:val="1"/>
            </w:pPr>
          </w:p>
        </w:tc>
        <w:tc>
          <w:tcPr>
            <w:tcW w:w="3315" w:type="dxa"/>
          </w:tcPr>
          <w:p w14:paraId="1C81F1F7" w14:textId="77777777" w:rsidR="008F7518" w:rsidRPr="00D60069" w:rsidRDefault="008F7518" w:rsidP="008F7518"/>
        </w:tc>
      </w:tr>
      <w:tr w:rsidR="008F7518" w:rsidRPr="00D60069" w14:paraId="2B05A67F" w14:textId="77777777" w:rsidTr="00AB428C">
        <w:tc>
          <w:tcPr>
            <w:tcW w:w="4455" w:type="dxa"/>
          </w:tcPr>
          <w:p w14:paraId="7EE803E9" w14:textId="7D56757D" w:rsidR="008F7518" w:rsidRDefault="008F7518" w:rsidP="008F7518">
            <w:r w:rsidRPr="00235EF8">
              <w:rPr>
                <w:u w:val="single"/>
              </w:rPr>
              <w:t>Members</w:t>
            </w:r>
            <w:r>
              <w:t>:</w:t>
            </w:r>
          </w:p>
          <w:p w14:paraId="44D50671" w14:textId="62C27D64" w:rsidR="008F7518" w:rsidRDefault="008F7518" w:rsidP="008F7518">
            <w:pPr>
              <w:ind w:right="-450"/>
              <w:rPr>
                <w:color w:val="1F497D"/>
              </w:rPr>
            </w:pPr>
            <w:r>
              <w:t>Mr. Ahmed Al Neyadi (COO- Deputy</w:t>
            </w:r>
            <w:r>
              <w:rPr>
                <w:color w:val="1F497D"/>
              </w:rPr>
              <w:t>)</w:t>
            </w:r>
          </w:p>
          <w:p w14:paraId="2C2C7152" w14:textId="19D5C638" w:rsidR="008F7518" w:rsidRDefault="008F7518" w:rsidP="008F7518">
            <w:pPr>
              <w:ind w:right="-450"/>
            </w:pPr>
            <w:r>
              <w:t xml:space="preserve">Mr. </w:t>
            </w:r>
            <w:proofErr w:type="spellStart"/>
            <w:r>
              <w:t>Ebrahim</w:t>
            </w:r>
            <w:proofErr w:type="spellEnd"/>
            <w:r>
              <w:t xml:space="preserve"> </w:t>
            </w:r>
            <w:proofErr w:type="spellStart"/>
            <w:r>
              <w:t>Jafar</w:t>
            </w:r>
            <w:proofErr w:type="spellEnd"/>
            <w:r>
              <w:t xml:space="preserve"> </w:t>
            </w:r>
            <w:proofErr w:type="spellStart"/>
            <w:r>
              <w:t>Alahmed</w:t>
            </w:r>
            <w:proofErr w:type="spellEnd"/>
            <w:r>
              <w:t xml:space="preserve"> (Member) </w:t>
            </w:r>
          </w:p>
          <w:p w14:paraId="73119F79" w14:textId="726B1D73" w:rsidR="008F7518" w:rsidRDefault="008F7518" w:rsidP="008F7518">
            <w:pPr>
              <w:ind w:right="-450"/>
            </w:pPr>
            <w:r>
              <w:t>Mr. Hesham Salem (Member)</w:t>
            </w:r>
          </w:p>
          <w:p w14:paraId="4233560A" w14:textId="77777777" w:rsidR="008F7518" w:rsidRDefault="008F7518" w:rsidP="008F7518"/>
          <w:p w14:paraId="3A2625B6" w14:textId="6E011345" w:rsidR="008F7518" w:rsidRDefault="008F7518" w:rsidP="008F7518">
            <w:pPr>
              <w:pStyle w:val="Heading2"/>
              <w:outlineLvl w:val="1"/>
            </w:pPr>
            <w:r>
              <w:t>Absent:</w:t>
            </w:r>
          </w:p>
          <w:p w14:paraId="6717CCA3" w14:textId="77777777" w:rsidR="008F7518" w:rsidRDefault="008F7518" w:rsidP="008F7518">
            <w:pPr>
              <w:ind w:right="-450"/>
            </w:pPr>
            <w:r>
              <w:t xml:space="preserve">Dr. </w:t>
            </w:r>
            <w:proofErr w:type="spellStart"/>
            <w:r>
              <w:t>Arif</w:t>
            </w:r>
            <w:proofErr w:type="spellEnd"/>
            <w:r>
              <w:t xml:space="preserve"> Al </w:t>
            </w:r>
            <w:proofErr w:type="spellStart"/>
            <w:r>
              <w:t>Hammadi</w:t>
            </w:r>
            <w:proofErr w:type="spellEnd"/>
            <w:r>
              <w:t xml:space="preserve"> (CEO-Committee Head)</w:t>
            </w:r>
          </w:p>
          <w:p w14:paraId="28BA2924" w14:textId="265034C7" w:rsidR="008F7518" w:rsidRDefault="008F7518" w:rsidP="008F7518">
            <w:pPr>
              <w:ind w:right="-990"/>
            </w:pPr>
            <w:r>
              <w:t>Dr. Steve</w:t>
            </w:r>
            <w:r w:rsidRPr="00A93FFD">
              <w:t xml:space="preserve"> Griffiths </w:t>
            </w:r>
            <w:r>
              <w:t xml:space="preserve"> (SVP- Research and Development-Member)</w:t>
            </w:r>
          </w:p>
          <w:p w14:paraId="5AC1E934" w14:textId="5C1C5292" w:rsidR="008F7518" w:rsidRDefault="008F7518" w:rsidP="008F7518">
            <w:pPr>
              <w:ind w:right="-450"/>
            </w:pPr>
            <w:r>
              <w:t>Dr. Sami Bashir (Member)</w:t>
            </w:r>
          </w:p>
          <w:p w14:paraId="45988D58" w14:textId="2E98F4E1" w:rsidR="008F7518" w:rsidRDefault="008F7518" w:rsidP="008F7518">
            <w:pPr>
              <w:ind w:right="-450"/>
            </w:pPr>
            <w:r>
              <w:t xml:space="preserve">Mr. Osama Al </w:t>
            </w:r>
            <w:proofErr w:type="spellStart"/>
            <w:r>
              <w:t>Najar</w:t>
            </w:r>
            <w:proofErr w:type="spellEnd"/>
            <w:r>
              <w:t xml:space="preserve"> (Member)</w:t>
            </w:r>
          </w:p>
          <w:p w14:paraId="46788497" w14:textId="76F89983" w:rsidR="008F7518" w:rsidRPr="00D60069" w:rsidRDefault="008F7518" w:rsidP="008F7518">
            <w:pPr>
              <w:ind w:right="-450"/>
            </w:pPr>
          </w:p>
        </w:tc>
        <w:tc>
          <w:tcPr>
            <w:tcW w:w="3184" w:type="dxa"/>
          </w:tcPr>
          <w:p w14:paraId="4C926A20" w14:textId="77777777" w:rsidR="008F7518" w:rsidRDefault="008F7518" w:rsidP="008F7518"/>
          <w:p w14:paraId="18836F39" w14:textId="0894E574" w:rsidR="008F7518" w:rsidRDefault="008F7518" w:rsidP="008F7518"/>
          <w:p w14:paraId="1A6FB9E3" w14:textId="77777777" w:rsidR="008F7518" w:rsidRPr="00B160A1" w:rsidRDefault="008F7518" w:rsidP="008F7518"/>
          <w:p w14:paraId="3121AE62" w14:textId="77777777" w:rsidR="008F7518" w:rsidRPr="00B160A1" w:rsidRDefault="008F7518" w:rsidP="008F7518"/>
          <w:p w14:paraId="4D8D0186" w14:textId="77777777" w:rsidR="008F7518" w:rsidRPr="00B160A1" w:rsidRDefault="008F7518" w:rsidP="008F7518"/>
          <w:p w14:paraId="16CF7421" w14:textId="77777777" w:rsidR="008F7518" w:rsidRPr="00B160A1" w:rsidRDefault="008F7518" w:rsidP="008F7518"/>
          <w:p w14:paraId="2C57EE3B" w14:textId="77777777" w:rsidR="008F7518" w:rsidRPr="00B160A1" w:rsidRDefault="008F7518" w:rsidP="008F7518"/>
          <w:p w14:paraId="778B7F46" w14:textId="53BE6504" w:rsidR="008F7518" w:rsidRPr="00B160A1" w:rsidRDefault="008F7518" w:rsidP="008F7518">
            <w:pPr>
              <w:pStyle w:val="ListParagraph"/>
              <w:ind w:right="-450"/>
            </w:pPr>
            <w:r>
              <w:t>-Member)</w:t>
            </w:r>
          </w:p>
        </w:tc>
        <w:tc>
          <w:tcPr>
            <w:tcW w:w="1779" w:type="dxa"/>
          </w:tcPr>
          <w:p w14:paraId="054E936F" w14:textId="77777777" w:rsidR="008F7518" w:rsidRPr="00D60069" w:rsidRDefault="008F7518" w:rsidP="008F7518">
            <w:pPr>
              <w:pStyle w:val="Heading2"/>
              <w:outlineLvl w:val="1"/>
            </w:pPr>
          </w:p>
        </w:tc>
        <w:tc>
          <w:tcPr>
            <w:tcW w:w="3315" w:type="dxa"/>
          </w:tcPr>
          <w:p w14:paraId="327AC5DE" w14:textId="77777777" w:rsidR="008F7518" w:rsidRPr="00D60069" w:rsidRDefault="008F7518" w:rsidP="008F7518"/>
        </w:tc>
      </w:tr>
    </w:tbl>
    <w:tbl>
      <w:tblPr>
        <w:tblW w:w="5264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2520"/>
        <w:gridCol w:w="8244"/>
      </w:tblGrid>
      <w:tr w:rsidR="002B2D13" w:rsidRPr="00D60069" w14:paraId="544EEA78" w14:textId="77777777" w:rsidTr="000862D0">
        <w:tc>
          <w:tcPr>
            <w:tcW w:w="2520" w:type="dxa"/>
            <w:tcMar>
              <w:top w:w="144" w:type="dxa"/>
            </w:tcMar>
          </w:tcPr>
          <w:p w14:paraId="7E1BFC23" w14:textId="4E1D065F" w:rsidR="002B2D13" w:rsidRPr="00D60069" w:rsidRDefault="002B2D13" w:rsidP="00A93FFD">
            <w:pPr>
              <w:ind w:right="-270"/>
            </w:pPr>
          </w:p>
        </w:tc>
        <w:tc>
          <w:tcPr>
            <w:tcW w:w="8244" w:type="dxa"/>
            <w:tcMar>
              <w:top w:w="144" w:type="dxa"/>
            </w:tcMar>
          </w:tcPr>
          <w:p w14:paraId="12A4B8B6" w14:textId="77777777" w:rsidR="002B2D13" w:rsidRPr="00D60069" w:rsidRDefault="002B2D13" w:rsidP="005C6250"/>
        </w:tc>
      </w:tr>
    </w:tbl>
    <w:p w14:paraId="619B87CE" w14:textId="5DA3AD4D" w:rsidR="002B2D13" w:rsidRPr="00D60069" w:rsidRDefault="00DC0AB4" w:rsidP="00DC0AB4">
      <w:pPr>
        <w:pStyle w:val="Heading1"/>
      </w:pPr>
      <w:r w:rsidRPr="00CB0BE3">
        <w:rPr>
          <w:rFonts w:asciiTheme="minorHAnsi" w:eastAsiaTheme="minorEastAsia" w:hAnsiTheme="minorHAnsi" w:cs="Times New Roman"/>
          <w:bCs w:val="0"/>
          <w:color w:val="FF0000"/>
          <w:szCs w:val="19"/>
        </w:rPr>
        <w:t>Agenda Items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D60069" w14:paraId="62F50A48" w14:textId="77777777" w:rsidTr="00D62E01">
        <w:tc>
          <w:tcPr>
            <w:tcW w:w="1620" w:type="dxa"/>
          </w:tcPr>
          <w:p w14:paraId="26B5DA01" w14:textId="4D3A43D0" w:rsidR="002B2D13" w:rsidRPr="00D60069" w:rsidRDefault="002B2D13">
            <w:pPr>
              <w:pStyle w:val="Heading2"/>
            </w:pPr>
            <w:bookmarkStart w:id="0" w:name="MinuteItems"/>
            <w:bookmarkStart w:id="1" w:name="MinuteTopicSection"/>
            <w:bookmarkEnd w:id="0"/>
          </w:p>
        </w:tc>
        <w:tc>
          <w:tcPr>
            <w:tcW w:w="4970" w:type="dxa"/>
          </w:tcPr>
          <w:p w14:paraId="290C2C20" w14:textId="77777777" w:rsidR="002B2D13" w:rsidRPr="00D60069" w:rsidRDefault="002B2D13" w:rsidP="00CB0BE3">
            <w:pPr>
              <w:spacing w:before="0" w:after="0"/>
              <w:ind w:left="720"/>
            </w:pPr>
          </w:p>
        </w:tc>
        <w:tc>
          <w:tcPr>
            <w:tcW w:w="1324" w:type="dxa"/>
          </w:tcPr>
          <w:p w14:paraId="53059267" w14:textId="54C03643" w:rsidR="002B2D13" w:rsidRPr="00D60069" w:rsidRDefault="002B2D13" w:rsidP="007C1693">
            <w:pPr>
              <w:pStyle w:val="Heading2"/>
              <w:ind w:left="160"/>
            </w:pPr>
          </w:p>
        </w:tc>
        <w:tc>
          <w:tcPr>
            <w:tcW w:w="2310" w:type="dxa"/>
          </w:tcPr>
          <w:p w14:paraId="17CE5DE6" w14:textId="17669072" w:rsidR="002B2D13" w:rsidRPr="00D60069" w:rsidRDefault="002B2D13" w:rsidP="00D84052"/>
        </w:tc>
      </w:tr>
    </w:tbl>
    <w:bookmarkEnd w:id="1"/>
    <w:p w14:paraId="6A02A3EF" w14:textId="77777777" w:rsidR="002C2374" w:rsidRPr="002C2374" w:rsidRDefault="002C2374" w:rsidP="002C2374">
      <w:pPr>
        <w:spacing w:before="0" w:after="0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  <w:r w:rsidRPr="002C2374">
        <w:rPr>
          <w:rFonts w:ascii="Calibri" w:eastAsia="Times New Roman" w:hAnsi="Calibri" w:cs="Calibri"/>
          <w:color w:val="000000"/>
          <w:sz w:val="24"/>
          <w:szCs w:val="24"/>
        </w:rPr>
        <w:t xml:space="preserve">1- </w:t>
      </w:r>
      <w:proofErr w:type="spellStart"/>
      <w:r w:rsidRPr="002C2374">
        <w:rPr>
          <w:rFonts w:ascii="Calibri" w:eastAsia="Times New Roman" w:hAnsi="Calibri" w:cs="Calibri"/>
          <w:color w:val="000000"/>
          <w:sz w:val="24"/>
          <w:szCs w:val="24"/>
        </w:rPr>
        <w:t>Ankabut</w:t>
      </w:r>
      <w:proofErr w:type="spellEnd"/>
      <w:r w:rsidRPr="002C2374">
        <w:rPr>
          <w:rFonts w:ascii="Calibri" w:eastAsia="Times New Roman" w:hAnsi="Calibri" w:cs="Calibri"/>
          <w:color w:val="000000"/>
          <w:sz w:val="24"/>
          <w:szCs w:val="24"/>
        </w:rPr>
        <w:t xml:space="preserve"> new company project updates (10 minutes</w:t>
      </w:r>
      <w:proofErr w:type="gramStart"/>
      <w:r w:rsidRPr="002C2374">
        <w:rPr>
          <w:rFonts w:ascii="Calibri" w:eastAsia="Times New Roman" w:hAnsi="Calibri" w:cs="Calibri"/>
          <w:color w:val="000000"/>
          <w:sz w:val="24"/>
          <w:szCs w:val="24"/>
        </w:rPr>
        <w:t>)-</w:t>
      </w:r>
      <w:proofErr w:type="gramEnd"/>
      <w:r w:rsidRPr="002C2374">
        <w:rPr>
          <w:rFonts w:ascii="Calibri" w:eastAsia="Times New Roman" w:hAnsi="Calibri" w:cs="Calibri"/>
          <w:color w:val="000000"/>
          <w:sz w:val="24"/>
          <w:szCs w:val="24"/>
        </w:rPr>
        <w:t xml:space="preserve"> Mr. Ahmed Al Neyadi .</w:t>
      </w:r>
    </w:p>
    <w:p w14:paraId="0257FB11" w14:textId="77777777" w:rsidR="002C2374" w:rsidRPr="002C2374" w:rsidRDefault="002C2374" w:rsidP="002C2374">
      <w:pPr>
        <w:spacing w:before="0" w:after="0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  <w:r w:rsidRPr="002C2374">
        <w:rPr>
          <w:rFonts w:ascii="Calibri" w:eastAsia="Times New Roman" w:hAnsi="Calibri" w:cs="Calibri"/>
          <w:color w:val="000000"/>
          <w:sz w:val="24"/>
          <w:szCs w:val="24"/>
        </w:rPr>
        <w:t>2- Nava Mask JV updates (10 minutes</w:t>
      </w:r>
      <w:proofErr w:type="gramStart"/>
      <w:r w:rsidRPr="002C2374">
        <w:rPr>
          <w:rFonts w:ascii="Calibri" w:eastAsia="Times New Roman" w:hAnsi="Calibri" w:cs="Calibri"/>
          <w:color w:val="000000"/>
          <w:sz w:val="24"/>
          <w:szCs w:val="24"/>
        </w:rPr>
        <w:t>)-</w:t>
      </w:r>
      <w:proofErr w:type="gramEnd"/>
      <w:r w:rsidRPr="002C2374">
        <w:rPr>
          <w:rFonts w:ascii="Calibri" w:eastAsia="Times New Roman" w:hAnsi="Calibri" w:cs="Calibri"/>
          <w:color w:val="000000"/>
          <w:sz w:val="24"/>
          <w:szCs w:val="24"/>
        </w:rPr>
        <w:t xml:space="preserve"> Mr. Hesham Salem.</w:t>
      </w:r>
    </w:p>
    <w:p w14:paraId="04477C98" w14:textId="77777777" w:rsidR="002C2374" w:rsidRPr="002C2374" w:rsidRDefault="002C2374" w:rsidP="002C2374">
      <w:pPr>
        <w:spacing w:before="0" w:after="0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  <w:r w:rsidRPr="002C2374">
        <w:rPr>
          <w:rFonts w:ascii="Calibri" w:eastAsia="Times New Roman" w:hAnsi="Calibri" w:cs="Calibri"/>
          <w:color w:val="000000"/>
          <w:sz w:val="24"/>
          <w:szCs w:val="24"/>
        </w:rPr>
        <w:t>3- KUEC Delegation of Authority (10 minutes</w:t>
      </w:r>
      <w:proofErr w:type="gramStart"/>
      <w:r w:rsidRPr="002C2374">
        <w:rPr>
          <w:rFonts w:ascii="Calibri" w:eastAsia="Times New Roman" w:hAnsi="Calibri" w:cs="Calibri"/>
          <w:color w:val="000000"/>
          <w:sz w:val="24"/>
          <w:szCs w:val="24"/>
        </w:rPr>
        <w:t>)-</w:t>
      </w:r>
      <w:proofErr w:type="gramEnd"/>
      <w:r w:rsidRPr="002C2374">
        <w:rPr>
          <w:rFonts w:ascii="Calibri" w:eastAsia="Times New Roman" w:hAnsi="Calibri" w:cs="Calibri"/>
          <w:color w:val="000000"/>
          <w:sz w:val="24"/>
          <w:szCs w:val="24"/>
        </w:rPr>
        <w:t xml:space="preserve"> Mr. Ahmed Al Neyadi - Mr. </w:t>
      </w:r>
      <w:proofErr w:type="spellStart"/>
      <w:r w:rsidRPr="002C2374">
        <w:rPr>
          <w:rFonts w:ascii="Calibri" w:eastAsia="Times New Roman" w:hAnsi="Calibri" w:cs="Calibri"/>
          <w:color w:val="000000"/>
          <w:sz w:val="24"/>
          <w:szCs w:val="24"/>
        </w:rPr>
        <w:t>Ebrahim</w:t>
      </w:r>
      <w:proofErr w:type="spellEnd"/>
      <w:r w:rsidRPr="002C2374">
        <w:rPr>
          <w:rFonts w:ascii="Calibri" w:eastAsia="Times New Roman" w:hAnsi="Calibri" w:cs="Calibri"/>
          <w:color w:val="000000"/>
          <w:sz w:val="24"/>
          <w:szCs w:val="24"/>
        </w:rPr>
        <w:t xml:space="preserve"> Al Ahmed- Mr. Hesham Salem.</w:t>
      </w:r>
    </w:p>
    <w:p w14:paraId="4583764A" w14:textId="77777777" w:rsidR="002C2374" w:rsidRPr="002C2374" w:rsidRDefault="002C2374" w:rsidP="002C2374">
      <w:pPr>
        <w:spacing w:before="0" w:after="0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  <w:r w:rsidRPr="002C2374">
        <w:rPr>
          <w:rFonts w:ascii="Calibri" w:eastAsia="Times New Roman" w:hAnsi="Calibri" w:cs="Calibri"/>
          <w:color w:val="000000"/>
          <w:sz w:val="24"/>
          <w:szCs w:val="24"/>
        </w:rPr>
        <w:t xml:space="preserve">4- KUEC workforce discussion (5 minutes) Mr. </w:t>
      </w:r>
      <w:proofErr w:type="spellStart"/>
      <w:r w:rsidRPr="002C2374">
        <w:rPr>
          <w:rFonts w:ascii="Calibri" w:eastAsia="Times New Roman" w:hAnsi="Calibri" w:cs="Calibri"/>
          <w:color w:val="000000"/>
          <w:sz w:val="24"/>
          <w:szCs w:val="24"/>
        </w:rPr>
        <w:t>Ebrahim</w:t>
      </w:r>
      <w:proofErr w:type="spellEnd"/>
      <w:r w:rsidRPr="002C2374">
        <w:rPr>
          <w:rFonts w:ascii="Calibri" w:eastAsia="Times New Roman" w:hAnsi="Calibri" w:cs="Calibri"/>
          <w:color w:val="000000"/>
          <w:sz w:val="24"/>
          <w:szCs w:val="24"/>
        </w:rPr>
        <w:t xml:space="preserve"> Al Ahmed - Mr. Hesham Salem.</w:t>
      </w:r>
    </w:p>
    <w:p w14:paraId="5F5DBFA6" w14:textId="77777777" w:rsidR="002C2374" w:rsidRPr="002C2374" w:rsidRDefault="002C2374" w:rsidP="002C2374">
      <w:pPr>
        <w:spacing w:before="0" w:after="0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  <w:r w:rsidRPr="002C2374">
        <w:rPr>
          <w:rFonts w:ascii="Calibri" w:eastAsia="Times New Roman" w:hAnsi="Calibri" w:cs="Calibri"/>
          <w:color w:val="000000"/>
          <w:sz w:val="24"/>
          <w:szCs w:val="24"/>
        </w:rPr>
        <w:t>5- KUEC new subsidiaries establishments. (10 minutes) Mr. Ahmed Al Neyadi- Mr. Hesham Salem.</w:t>
      </w:r>
    </w:p>
    <w:p w14:paraId="2A8E3EDD" w14:textId="77777777" w:rsidR="002C2374" w:rsidRPr="002C2374" w:rsidRDefault="002C2374" w:rsidP="002C2374">
      <w:pPr>
        <w:spacing w:before="0" w:after="0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  <w:r w:rsidRPr="002C2374">
        <w:rPr>
          <w:rFonts w:ascii="Calibri" w:eastAsia="Times New Roman" w:hAnsi="Calibri" w:cs="Calibri"/>
          <w:color w:val="000000"/>
          <w:sz w:val="24"/>
          <w:szCs w:val="24"/>
        </w:rPr>
        <w:t xml:space="preserve">6- JP Morgan tax declaration updates </w:t>
      </w:r>
      <w:proofErr w:type="gramStart"/>
      <w:r w:rsidRPr="002C2374">
        <w:rPr>
          <w:rFonts w:ascii="Calibri" w:eastAsia="Times New Roman" w:hAnsi="Calibri" w:cs="Calibri"/>
          <w:color w:val="000000"/>
          <w:sz w:val="24"/>
          <w:szCs w:val="24"/>
        </w:rPr>
        <w:t>( 5</w:t>
      </w:r>
      <w:proofErr w:type="gramEnd"/>
      <w:r w:rsidRPr="002C2374">
        <w:rPr>
          <w:rFonts w:ascii="Calibri" w:eastAsia="Times New Roman" w:hAnsi="Calibri" w:cs="Calibri"/>
          <w:color w:val="000000"/>
          <w:sz w:val="24"/>
          <w:szCs w:val="24"/>
        </w:rPr>
        <w:t xml:space="preserve"> minutes)- Mr. Ahmed Al Neyadi.</w:t>
      </w:r>
    </w:p>
    <w:p w14:paraId="2E0E6BEB" w14:textId="77777777" w:rsidR="002C2374" w:rsidRPr="002C2374" w:rsidRDefault="002C2374" w:rsidP="002C2374">
      <w:pPr>
        <w:spacing w:before="0" w:after="0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  <w:r w:rsidRPr="002C2374">
        <w:rPr>
          <w:rFonts w:ascii="Calibri" w:eastAsia="Times New Roman" w:hAnsi="Calibri" w:cs="Calibri"/>
          <w:color w:val="000000"/>
          <w:sz w:val="24"/>
          <w:szCs w:val="24"/>
        </w:rPr>
        <w:t>7- KUEC other updates (</w:t>
      </w:r>
      <w:r w:rsidRPr="002C2374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KUEC logo registration need- </w:t>
      </w:r>
      <w:proofErr w:type="spellStart"/>
      <w:r w:rsidRPr="002C2374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Zoho</w:t>
      </w:r>
      <w:proofErr w:type="spellEnd"/>
      <w:r w:rsidRPr="002C2374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accounting system updates - KUEC credit facilities proposal).</w:t>
      </w:r>
      <w:r w:rsidRPr="002C2374">
        <w:rPr>
          <w:rFonts w:ascii="Calibri" w:eastAsia="Times New Roman" w:hAnsi="Calibri" w:cs="Calibri"/>
          <w:color w:val="000000"/>
          <w:sz w:val="24"/>
          <w:szCs w:val="24"/>
        </w:rPr>
        <w:t> (5 minutes)- Mr. Hesham Salem.</w:t>
      </w:r>
    </w:p>
    <w:p w14:paraId="7A4EE2B8" w14:textId="77777777" w:rsidR="002C2374" w:rsidRPr="002C2374" w:rsidRDefault="002C2374" w:rsidP="002C2374">
      <w:pPr>
        <w:spacing w:before="0" w:after="0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  <w:r w:rsidRPr="002C2374">
        <w:rPr>
          <w:rFonts w:ascii="Calibri" w:eastAsia="Times New Roman" w:hAnsi="Calibri" w:cs="Calibri"/>
          <w:color w:val="000000"/>
          <w:sz w:val="24"/>
          <w:szCs w:val="24"/>
        </w:rPr>
        <w:t>8- Any other points (5 minutes).</w:t>
      </w:r>
    </w:p>
    <w:p w14:paraId="0796C162" w14:textId="77777777" w:rsidR="00F814AF" w:rsidRPr="00A81EFC" w:rsidRDefault="00F814AF" w:rsidP="00F814AF">
      <w:pPr>
        <w:spacing w:before="0" w:after="0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11A8244" w14:textId="44E42A04" w:rsidR="002B2D13" w:rsidRPr="00DC0AB4" w:rsidRDefault="00DC0AB4" w:rsidP="00DC0AB4">
      <w:pPr>
        <w:pStyle w:val="Heading1"/>
        <w:rPr>
          <w:rFonts w:asciiTheme="minorHAnsi" w:eastAsiaTheme="minorEastAsia" w:hAnsiTheme="minorHAnsi" w:cs="Times New Roman"/>
          <w:bCs w:val="0"/>
          <w:color w:val="FF0000"/>
          <w:szCs w:val="19"/>
        </w:rPr>
      </w:pPr>
      <w:r w:rsidRPr="00DC0AB4">
        <w:rPr>
          <w:rFonts w:asciiTheme="minorHAnsi" w:eastAsiaTheme="minorEastAsia" w:hAnsiTheme="minorHAnsi" w:cs="Times New Roman"/>
          <w:bCs w:val="0"/>
          <w:color w:val="FF0000"/>
          <w:szCs w:val="19"/>
        </w:rPr>
        <w:t xml:space="preserve">Action Points </w:t>
      </w:r>
    </w:p>
    <w:p w14:paraId="6B473E1E" w14:textId="15025D5F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3427AC8" w14:textId="3FCD2DE6" w:rsidR="00AB428C" w:rsidRPr="00AB428C" w:rsidRDefault="00AB428C" w:rsidP="00E93B81">
      <w:pPr>
        <w:pStyle w:val="ListParagraph"/>
        <w:numPr>
          <w:ilvl w:val="0"/>
          <w:numId w:val="2"/>
        </w:numPr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  <w:proofErr w:type="spellStart"/>
      <w:r w:rsidRPr="00AB428C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Ankabut's</w:t>
      </w:r>
      <w:proofErr w:type="spellEnd"/>
      <w:r w:rsidRPr="00AB428C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new company project updates.</w:t>
      </w:r>
    </w:p>
    <w:p w14:paraId="4D9667FC" w14:textId="77777777" w:rsidR="00AB428C" w:rsidRPr="00AB428C" w:rsidRDefault="00AB428C" w:rsidP="00AB428C">
      <w:pPr>
        <w:pStyle w:val="ListParagraph"/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</w:p>
    <w:p w14:paraId="286D0720" w14:textId="192BAA65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AB428C">
        <w:rPr>
          <w:rFonts w:ascii="Times New Roman" w:eastAsia="Times New Roman" w:hAnsi="Times New Roman"/>
          <w:color w:val="0E101A"/>
          <w:sz w:val="24"/>
          <w:szCs w:val="24"/>
        </w:rPr>
        <w:t xml:space="preserve">a- PWC awarded the </w:t>
      </w:r>
      <w:proofErr w:type="spellStart"/>
      <w:r w:rsidRPr="00AB428C">
        <w:rPr>
          <w:rFonts w:ascii="Times New Roman" w:eastAsia="Times New Roman" w:hAnsi="Times New Roman"/>
          <w:color w:val="0E101A"/>
          <w:sz w:val="24"/>
          <w:szCs w:val="24"/>
        </w:rPr>
        <w:t>Ankabut</w:t>
      </w:r>
      <w:proofErr w:type="spellEnd"/>
      <w:r w:rsidRPr="00AB428C">
        <w:rPr>
          <w:rFonts w:ascii="Times New Roman" w:eastAsia="Times New Roman" w:hAnsi="Times New Roman"/>
          <w:color w:val="0E101A"/>
          <w:sz w:val="24"/>
          <w:szCs w:val="24"/>
        </w:rPr>
        <w:t xml:space="preserve"> project study</w:t>
      </w:r>
      <w:r w:rsidR="008F7518">
        <w:rPr>
          <w:rFonts w:ascii="Times New Roman" w:eastAsia="Times New Roman" w:hAnsi="Times New Roman"/>
          <w:color w:val="0E101A"/>
          <w:sz w:val="24"/>
          <w:szCs w:val="24"/>
        </w:rPr>
        <w:t xml:space="preserve"> and started the work</w:t>
      </w:r>
      <w:r w:rsidRPr="00AB428C">
        <w:rPr>
          <w:rFonts w:ascii="Times New Roman" w:eastAsia="Times New Roman" w:hAnsi="Times New Roman"/>
          <w:color w:val="0E101A"/>
          <w:sz w:val="24"/>
          <w:szCs w:val="24"/>
        </w:rPr>
        <w:t>.</w:t>
      </w:r>
    </w:p>
    <w:p w14:paraId="79B72081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AB428C">
        <w:rPr>
          <w:rFonts w:ascii="Times New Roman" w:eastAsia="Times New Roman" w:hAnsi="Times New Roman"/>
          <w:color w:val="0E101A"/>
          <w:sz w:val="24"/>
          <w:szCs w:val="24"/>
        </w:rPr>
        <w:t xml:space="preserve">b- </w:t>
      </w:r>
      <w:proofErr w:type="spellStart"/>
      <w:r w:rsidRPr="00AB428C">
        <w:rPr>
          <w:rFonts w:ascii="Times New Roman" w:eastAsia="Times New Roman" w:hAnsi="Times New Roman"/>
          <w:color w:val="0E101A"/>
          <w:sz w:val="24"/>
          <w:szCs w:val="24"/>
        </w:rPr>
        <w:t>Ankabut</w:t>
      </w:r>
      <w:proofErr w:type="spellEnd"/>
      <w:r w:rsidRPr="00AB428C">
        <w:rPr>
          <w:rFonts w:ascii="Times New Roman" w:eastAsia="Times New Roman" w:hAnsi="Times New Roman"/>
          <w:color w:val="0E101A"/>
          <w:sz w:val="24"/>
          <w:szCs w:val="24"/>
        </w:rPr>
        <w:t xml:space="preserve"> team and KU Finance department provide the necessary data to PWC to do the required "</w:t>
      </w:r>
      <w:proofErr w:type="spellStart"/>
      <w:r w:rsidRPr="00AB428C">
        <w:rPr>
          <w:rFonts w:ascii="Times New Roman" w:eastAsia="Times New Roman" w:hAnsi="Times New Roman"/>
          <w:color w:val="0E101A"/>
          <w:sz w:val="24"/>
          <w:szCs w:val="24"/>
        </w:rPr>
        <w:t>Ankabut</w:t>
      </w:r>
      <w:proofErr w:type="spellEnd"/>
      <w:r w:rsidRPr="00AB428C">
        <w:rPr>
          <w:rFonts w:ascii="Times New Roman" w:eastAsia="Times New Roman" w:hAnsi="Times New Roman"/>
          <w:color w:val="0E101A"/>
          <w:sz w:val="24"/>
          <w:szCs w:val="24"/>
        </w:rPr>
        <w:t xml:space="preserve"> Carve Out" project.</w:t>
      </w:r>
    </w:p>
    <w:p w14:paraId="0166E975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6416D2E4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AA5672B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1673C8F8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72F19E98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A5E1884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46DF5DFD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2258B2E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75591622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75B31FEB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73DC7E2B" w14:textId="2C504BBE" w:rsidR="00AB428C" w:rsidRPr="00AB428C" w:rsidRDefault="00AB428C" w:rsidP="00E93B81">
      <w:pPr>
        <w:pStyle w:val="ListParagraph"/>
        <w:numPr>
          <w:ilvl w:val="0"/>
          <w:numId w:val="2"/>
        </w:numPr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  <w:r w:rsidRPr="00AB428C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Nava Mask JV updates (10 minutes</w:t>
      </w:r>
      <w:proofErr w:type="gramStart"/>
      <w:r w:rsidRPr="00AB428C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)-</w:t>
      </w:r>
      <w:proofErr w:type="gramEnd"/>
      <w:r w:rsidRPr="00AB428C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Mr. Hesham Salem.</w:t>
      </w:r>
    </w:p>
    <w:p w14:paraId="58D98B60" w14:textId="77777777" w:rsidR="00AB428C" w:rsidRPr="00AB428C" w:rsidRDefault="00AB428C" w:rsidP="00AB428C">
      <w:pPr>
        <w:pStyle w:val="ListParagraph"/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</w:p>
    <w:p w14:paraId="6CE124F0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AB428C">
        <w:rPr>
          <w:rFonts w:ascii="Times New Roman" w:eastAsia="Times New Roman" w:hAnsi="Times New Roman"/>
          <w:color w:val="0E101A"/>
          <w:sz w:val="24"/>
          <w:szCs w:val="24"/>
        </w:rPr>
        <w:t>a- -Hesham to adjust the current NAVA Mask presentation to include an executive summary- B&amp;A profile-partners contribution percentages.</w:t>
      </w:r>
    </w:p>
    <w:p w14:paraId="14530BFE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AB428C">
        <w:rPr>
          <w:rFonts w:ascii="Times New Roman" w:eastAsia="Times New Roman" w:hAnsi="Times New Roman"/>
          <w:color w:val="0E101A"/>
          <w:sz w:val="24"/>
          <w:szCs w:val="24"/>
        </w:rPr>
        <w:t>b- Hesham to start the JV contract preparation to be ready when receiving our investment committee approval on the proposed JV.</w:t>
      </w:r>
    </w:p>
    <w:p w14:paraId="50FFCC0A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AB428C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00438164" w14:textId="76EA3566" w:rsidR="00AB428C" w:rsidRPr="00AB428C" w:rsidRDefault="00AB428C" w:rsidP="00E93B81">
      <w:pPr>
        <w:pStyle w:val="ListParagraph"/>
        <w:numPr>
          <w:ilvl w:val="0"/>
          <w:numId w:val="2"/>
        </w:numPr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  <w:r w:rsidRPr="00AB428C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KUEC Delegation of Authority (10 minutes</w:t>
      </w:r>
      <w:proofErr w:type="gramStart"/>
      <w:r w:rsidRPr="00AB428C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)-</w:t>
      </w:r>
      <w:proofErr w:type="gramEnd"/>
      <w:r w:rsidRPr="00AB428C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Mr. Ahmed Al Neyadi - Mr. </w:t>
      </w:r>
      <w:proofErr w:type="spellStart"/>
      <w:r w:rsidRPr="00AB428C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Ebrahim</w:t>
      </w:r>
      <w:proofErr w:type="spellEnd"/>
      <w:r w:rsidRPr="00AB428C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Al Ahmed- Mr. Hesham Salem.</w:t>
      </w:r>
    </w:p>
    <w:p w14:paraId="4AFC8504" w14:textId="77777777" w:rsidR="00AB428C" w:rsidRPr="00AB428C" w:rsidRDefault="00AB428C" w:rsidP="00AB428C">
      <w:pPr>
        <w:pStyle w:val="ListParagraph"/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</w:p>
    <w:p w14:paraId="38C78011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AB428C">
        <w:rPr>
          <w:rFonts w:ascii="Times New Roman" w:eastAsia="Times New Roman" w:hAnsi="Times New Roman"/>
          <w:color w:val="0E101A"/>
          <w:sz w:val="24"/>
          <w:szCs w:val="24"/>
        </w:rPr>
        <w:t xml:space="preserve">a- Mr. </w:t>
      </w:r>
      <w:proofErr w:type="spellStart"/>
      <w:r w:rsidRPr="00AB428C">
        <w:rPr>
          <w:rFonts w:ascii="Times New Roman" w:eastAsia="Times New Roman" w:hAnsi="Times New Roman"/>
          <w:color w:val="0E101A"/>
          <w:sz w:val="24"/>
          <w:szCs w:val="24"/>
        </w:rPr>
        <w:t>Ebrahim</w:t>
      </w:r>
      <w:proofErr w:type="spellEnd"/>
      <w:r w:rsidRPr="00AB428C">
        <w:rPr>
          <w:rFonts w:ascii="Times New Roman" w:eastAsia="Times New Roman" w:hAnsi="Times New Roman"/>
          <w:color w:val="0E101A"/>
          <w:sz w:val="24"/>
          <w:szCs w:val="24"/>
        </w:rPr>
        <w:t xml:space="preserve"> will review the currently proposed authority matrix, add thresholds and make necessary adjustments.</w:t>
      </w:r>
    </w:p>
    <w:p w14:paraId="5888E27E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AB428C">
        <w:rPr>
          <w:rFonts w:ascii="Times New Roman" w:eastAsia="Times New Roman" w:hAnsi="Times New Roman"/>
          <w:color w:val="0E101A"/>
          <w:sz w:val="24"/>
          <w:szCs w:val="24"/>
        </w:rPr>
        <w:t>b- Get Finance &amp; Investment committee approval on the proposed authority matrix.</w:t>
      </w:r>
    </w:p>
    <w:p w14:paraId="1665ED98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F589052" w14:textId="6FE53745" w:rsidR="00AB428C" w:rsidRPr="008F7518" w:rsidRDefault="00AB428C" w:rsidP="00E93B81">
      <w:pPr>
        <w:pStyle w:val="ListParagraph"/>
        <w:numPr>
          <w:ilvl w:val="0"/>
          <w:numId w:val="2"/>
        </w:numPr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  <w:r w:rsidRPr="008F7518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KUEC workforce discussion (5 minutes) Mr. </w:t>
      </w:r>
      <w:proofErr w:type="spellStart"/>
      <w:r w:rsidRPr="008F7518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Ebrahim</w:t>
      </w:r>
      <w:proofErr w:type="spellEnd"/>
      <w:r w:rsidRPr="008F7518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Al Ahmed - Mr. Hesham Salem.</w:t>
      </w:r>
    </w:p>
    <w:p w14:paraId="13EF86F5" w14:textId="77777777" w:rsidR="008F7518" w:rsidRPr="008F7518" w:rsidRDefault="008F7518" w:rsidP="008F7518">
      <w:pPr>
        <w:pStyle w:val="ListParagraph"/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</w:p>
    <w:p w14:paraId="63A58B27" w14:textId="1E8A294F" w:rsidR="00AB428C" w:rsidRPr="005B7D9A" w:rsidRDefault="00AB428C" w:rsidP="00E93B81">
      <w:pPr>
        <w:pStyle w:val="ListParagraph"/>
        <w:numPr>
          <w:ilvl w:val="0"/>
          <w:numId w:val="3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5B7D9A">
        <w:rPr>
          <w:rFonts w:ascii="Times New Roman" w:eastAsia="Times New Roman" w:hAnsi="Times New Roman"/>
          <w:color w:val="0E101A"/>
          <w:sz w:val="24"/>
          <w:szCs w:val="24"/>
        </w:rPr>
        <w:t>Will continue using KU support till the KUEC has stable profitability in the long term, then will hire needed staffing.</w:t>
      </w:r>
    </w:p>
    <w:p w14:paraId="4A91AD2C" w14:textId="6BD06066" w:rsidR="005B7D9A" w:rsidRDefault="005B7D9A" w:rsidP="00E93B81">
      <w:pPr>
        <w:pStyle w:val="ListParagraph"/>
        <w:numPr>
          <w:ilvl w:val="0"/>
          <w:numId w:val="3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>Hesham to start preparation SLA between KU and KUEC to document provided services.</w:t>
      </w:r>
    </w:p>
    <w:p w14:paraId="340F298F" w14:textId="5AAC8C71" w:rsidR="005B7D9A" w:rsidRPr="005B7D9A" w:rsidRDefault="005B7D9A" w:rsidP="00E93B81">
      <w:pPr>
        <w:pStyle w:val="ListParagraph"/>
        <w:numPr>
          <w:ilvl w:val="0"/>
          <w:numId w:val="3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Hesham to review with Mr. Osama the required legal agreement between KU and KUEC different projects , such as using KU patents , current project assets transfer to KUEC </w:t>
      </w:r>
      <w:proofErr w:type="spellStart"/>
      <w:r>
        <w:rPr>
          <w:rFonts w:ascii="Times New Roman" w:eastAsia="Times New Roman" w:hAnsi="Times New Roman"/>
          <w:color w:val="0E101A"/>
          <w:sz w:val="24"/>
          <w:szCs w:val="24"/>
        </w:rPr>
        <w:t>ect</w:t>
      </w:r>
      <w:proofErr w:type="spellEnd"/>
      <w:r>
        <w:rPr>
          <w:rFonts w:ascii="Times New Roman" w:eastAsia="Times New Roman" w:hAnsi="Times New Roman"/>
          <w:color w:val="0E101A"/>
          <w:sz w:val="24"/>
          <w:szCs w:val="24"/>
        </w:rPr>
        <w:t>.</w:t>
      </w:r>
      <w:bookmarkStart w:id="2" w:name="_GoBack"/>
      <w:bookmarkEnd w:id="2"/>
    </w:p>
    <w:p w14:paraId="60D8508D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659714F3" w14:textId="7EA0EFE9" w:rsidR="00AB428C" w:rsidRPr="008F7518" w:rsidRDefault="00AB428C" w:rsidP="00E93B81">
      <w:pPr>
        <w:pStyle w:val="ListParagraph"/>
        <w:numPr>
          <w:ilvl w:val="0"/>
          <w:numId w:val="2"/>
        </w:numPr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  <w:r w:rsidRPr="008F7518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KUEC new subsidiaries establishments. (10 minutes) Mr. Ahmed Al Neyadi- Mr. Hesham Salem.</w:t>
      </w:r>
    </w:p>
    <w:p w14:paraId="7A691E6D" w14:textId="77777777" w:rsidR="008F7518" w:rsidRPr="008F7518" w:rsidRDefault="008F7518" w:rsidP="008F7518">
      <w:pPr>
        <w:pStyle w:val="ListParagraph"/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</w:p>
    <w:p w14:paraId="700BA569" w14:textId="3DF31E0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AB428C">
        <w:rPr>
          <w:rFonts w:ascii="Times New Roman" w:eastAsia="Times New Roman" w:hAnsi="Times New Roman"/>
          <w:color w:val="0E101A"/>
          <w:sz w:val="24"/>
          <w:szCs w:val="24"/>
        </w:rPr>
        <w:t xml:space="preserve"> </w:t>
      </w:r>
      <w:proofErr w:type="spellStart"/>
      <w:r w:rsidRPr="00AB428C">
        <w:rPr>
          <w:rFonts w:ascii="Times New Roman" w:eastAsia="Times New Roman" w:hAnsi="Times New Roman"/>
          <w:color w:val="0E101A"/>
          <w:sz w:val="24"/>
          <w:szCs w:val="24"/>
        </w:rPr>
        <w:t>a</w:t>
      </w:r>
      <w:proofErr w:type="spellEnd"/>
      <w:r w:rsidRPr="00AB428C">
        <w:rPr>
          <w:rFonts w:ascii="Times New Roman" w:eastAsia="Times New Roman" w:hAnsi="Times New Roman"/>
          <w:color w:val="0E101A"/>
          <w:sz w:val="24"/>
          <w:szCs w:val="24"/>
        </w:rPr>
        <w:t>- Will wait until we finish the new proposed authority matrix, as it will be delegated to establish new companies. </w:t>
      </w:r>
    </w:p>
    <w:p w14:paraId="09D5A602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AB428C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644E4DC0" w14:textId="2F33F958" w:rsidR="00AB428C" w:rsidRPr="008F7518" w:rsidRDefault="00AB428C" w:rsidP="00E93B81">
      <w:pPr>
        <w:pStyle w:val="ListParagraph"/>
        <w:numPr>
          <w:ilvl w:val="0"/>
          <w:numId w:val="2"/>
        </w:numPr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  <w:r w:rsidRPr="008F7518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JP Morgan tax declaration updates </w:t>
      </w:r>
      <w:proofErr w:type="gramStart"/>
      <w:r w:rsidRPr="008F7518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( 5</w:t>
      </w:r>
      <w:proofErr w:type="gramEnd"/>
      <w:r w:rsidRPr="008F7518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minutes)- Mr. Ahmed Al Neyadi.</w:t>
      </w:r>
    </w:p>
    <w:p w14:paraId="6A5335EC" w14:textId="77777777" w:rsidR="008F7518" w:rsidRPr="008F7518" w:rsidRDefault="008F7518" w:rsidP="008F7518">
      <w:pPr>
        <w:pStyle w:val="ListParagraph"/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</w:p>
    <w:p w14:paraId="2B09B357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AB428C">
        <w:rPr>
          <w:rFonts w:ascii="Times New Roman" w:eastAsia="Times New Roman" w:hAnsi="Times New Roman"/>
          <w:color w:val="0E101A"/>
          <w:sz w:val="24"/>
          <w:szCs w:val="24"/>
        </w:rPr>
        <w:t xml:space="preserve">a- KU Finance (Mr. Raj) will keep following up with Mr. </w:t>
      </w:r>
      <w:proofErr w:type="spellStart"/>
      <w:r w:rsidRPr="00AB428C">
        <w:rPr>
          <w:rFonts w:ascii="Times New Roman" w:eastAsia="Times New Roman" w:hAnsi="Times New Roman"/>
          <w:color w:val="0E101A"/>
          <w:sz w:val="24"/>
          <w:szCs w:val="24"/>
        </w:rPr>
        <w:t>Kamel</w:t>
      </w:r>
      <w:proofErr w:type="spellEnd"/>
      <w:r w:rsidRPr="00AB428C">
        <w:rPr>
          <w:rFonts w:ascii="Times New Roman" w:eastAsia="Times New Roman" w:hAnsi="Times New Roman"/>
          <w:color w:val="0E101A"/>
          <w:sz w:val="24"/>
          <w:szCs w:val="24"/>
        </w:rPr>
        <w:t xml:space="preserve"> from ADIA on the required declaration.</w:t>
      </w:r>
    </w:p>
    <w:p w14:paraId="2E31DC5C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49DF8166" w14:textId="5ED92534" w:rsidR="00AB428C" w:rsidRPr="008F7518" w:rsidRDefault="00AB428C" w:rsidP="00E93B81">
      <w:pPr>
        <w:pStyle w:val="ListParagraph"/>
        <w:numPr>
          <w:ilvl w:val="0"/>
          <w:numId w:val="2"/>
        </w:numPr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  <w:r w:rsidRPr="008F7518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KUEC other updates (</w:t>
      </w:r>
      <w:r w:rsidRPr="008F7518">
        <w:rPr>
          <w:rFonts w:ascii="Times New Roman" w:eastAsia="Times New Roman" w:hAnsi="Times New Roman"/>
          <w:b/>
          <w:bCs/>
          <w:i/>
          <w:iCs/>
          <w:color w:val="0E101A"/>
          <w:sz w:val="24"/>
          <w:szCs w:val="24"/>
        </w:rPr>
        <w:t xml:space="preserve">KUEC logo registration need- </w:t>
      </w:r>
      <w:proofErr w:type="spellStart"/>
      <w:r w:rsidRPr="008F7518">
        <w:rPr>
          <w:rFonts w:ascii="Times New Roman" w:eastAsia="Times New Roman" w:hAnsi="Times New Roman"/>
          <w:b/>
          <w:bCs/>
          <w:i/>
          <w:iCs/>
          <w:color w:val="0E101A"/>
          <w:sz w:val="24"/>
          <w:szCs w:val="24"/>
        </w:rPr>
        <w:t>Zoho</w:t>
      </w:r>
      <w:proofErr w:type="spellEnd"/>
      <w:r w:rsidRPr="008F7518">
        <w:rPr>
          <w:rFonts w:ascii="Times New Roman" w:eastAsia="Times New Roman" w:hAnsi="Times New Roman"/>
          <w:b/>
          <w:bCs/>
          <w:i/>
          <w:iCs/>
          <w:color w:val="0E101A"/>
          <w:sz w:val="24"/>
          <w:szCs w:val="24"/>
        </w:rPr>
        <w:t xml:space="preserve"> accounting system updates - KUEC credit facilities proposal).</w:t>
      </w:r>
      <w:r w:rsidRPr="008F7518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 (5 minutes)- Mr. Hesham Salem.</w:t>
      </w:r>
    </w:p>
    <w:p w14:paraId="7A5151D1" w14:textId="77777777" w:rsidR="008F7518" w:rsidRPr="008F7518" w:rsidRDefault="008F7518" w:rsidP="008F7518">
      <w:pPr>
        <w:pStyle w:val="ListParagraph"/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</w:p>
    <w:p w14:paraId="1E7406F0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AB428C">
        <w:rPr>
          <w:rFonts w:ascii="Times New Roman" w:eastAsia="Times New Roman" w:hAnsi="Times New Roman"/>
          <w:color w:val="0E101A"/>
          <w:sz w:val="24"/>
          <w:szCs w:val="24"/>
        </w:rPr>
        <w:t>a- Hesham will update in the next meeting.</w:t>
      </w:r>
    </w:p>
    <w:p w14:paraId="643AF9B4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458A6A66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6A209621" w14:textId="77777777" w:rsidR="00AB428C" w:rsidRPr="00AB428C" w:rsidRDefault="00AB428C" w:rsidP="00AB428C">
      <w:pPr>
        <w:spacing w:before="0" w:after="0"/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  <w:r w:rsidRPr="00AB428C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8- Any other points (5 minutes).</w:t>
      </w:r>
    </w:p>
    <w:p w14:paraId="342E32FC" w14:textId="77777777" w:rsidR="00B76D7D" w:rsidRPr="00B76D7D" w:rsidRDefault="00B76D7D" w:rsidP="00B76D7D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6B66A9F0" w14:textId="77777777" w:rsidR="00B76D7D" w:rsidRPr="00B76D7D" w:rsidRDefault="00B76D7D" w:rsidP="00B76D7D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B76D7D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5C924576" w14:textId="785AD79E" w:rsidR="00B76D7D" w:rsidRPr="00B76D7D" w:rsidRDefault="00B76D7D" w:rsidP="002C2374">
      <w:pPr>
        <w:pStyle w:val="ListParagraph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4A99B5C1" w14:textId="77777777" w:rsidR="00F814AF" w:rsidRPr="00A81EFC" w:rsidRDefault="00F814AF" w:rsidP="00F814AF">
      <w:pPr>
        <w:spacing w:before="0" w:after="0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6C4BE3C" w14:textId="33EF6EBC" w:rsidR="00474764" w:rsidRDefault="00474764" w:rsidP="00474764">
      <w:pPr>
        <w:spacing w:before="0" w:after="0"/>
        <w:ind w:left="900"/>
        <w:rPr>
          <w:rFonts w:ascii="Calibri" w:eastAsia="Times New Roman" w:hAnsi="Calibri" w:cs="Calibri"/>
          <w:color w:val="000000"/>
          <w:sz w:val="24"/>
          <w:szCs w:val="24"/>
        </w:rPr>
      </w:pPr>
    </w:p>
    <w:sectPr w:rsidR="00474764" w:rsidSect="00C35860">
      <w:footerReference w:type="default" r:id="rId8"/>
      <w:type w:val="continuous"/>
      <w:pgSz w:w="12240" w:h="15840" w:code="1"/>
      <w:pgMar w:top="0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86B1A9" w14:textId="77777777" w:rsidR="00E93B81" w:rsidRDefault="00E93B81">
      <w:pPr>
        <w:spacing w:before="0" w:after="0"/>
      </w:pPr>
      <w:r>
        <w:separator/>
      </w:r>
    </w:p>
  </w:endnote>
  <w:endnote w:type="continuationSeparator" w:id="0">
    <w:p w14:paraId="608A0C9B" w14:textId="77777777" w:rsidR="00E93B81" w:rsidRDefault="00E93B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5175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64CD5" w14:textId="62E2FF5A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7D9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DE12A6" w14:textId="77777777" w:rsidR="00E93B81" w:rsidRDefault="00E93B81">
      <w:pPr>
        <w:spacing w:before="0" w:after="0"/>
      </w:pPr>
      <w:r>
        <w:separator/>
      </w:r>
    </w:p>
  </w:footnote>
  <w:footnote w:type="continuationSeparator" w:id="0">
    <w:p w14:paraId="72896661" w14:textId="77777777" w:rsidR="00E93B81" w:rsidRDefault="00E93B8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310F522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355F2C29"/>
    <w:multiLevelType w:val="hybridMultilevel"/>
    <w:tmpl w:val="042E973A"/>
    <w:lvl w:ilvl="0" w:tplc="2B6AE53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6623EE"/>
    <w:multiLevelType w:val="hybridMultilevel"/>
    <w:tmpl w:val="72768F5C"/>
    <w:lvl w:ilvl="0" w:tplc="92D0CFD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IwMTYxNTe3MDC1tDRQ0lEKTi0uzszPAykwrAUAMzjvGiwAAAA="/>
  </w:docVars>
  <w:rsids>
    <w:rsidRoot w:val="005C6250"/>
    <w:rsid w:val="0002086B"/>
    <w:rsid w:val="0006487A"/>
    <w:rsid w:val="0007525D"/>
    <w:rsid w:val="000862D0"/>
    <w:rsid w:val="00092238"/>
    <w:rsid w:val="000C3FFB"/>
    <w:rsid w:val="00102048"/>
    <w:rsid w:val="00106F10"/>
    <w:rsid w:val="00110ED1"/>
    <w:rsid w:val="00154EEC"/>
    <w:rsid w:val="001650C5"/>
    <w:rsid w:val="001E0877"/>
    <w:rsid w:val="001E6270"/>
    <w:rsid w:val="00235EF8"/>
    <w:rsid w:val="00280D6E"/>
    <w:rsid w:val="002912D7"/>
    <w:rsid w:val="002B2D13"/>
    <w:rsid w:val="002C2374"/>
    <w:rsid w:val="002E12E2"/>
    <w:rsid w:val="003057DC"/>
    <w:rsid w:val="0034721D"/>
    <w:rsid w:val="00362DAF"/>
    <w:rsid w:val="003661F2"/>
    <w:rsid w:val="00394860"/>
    <w:rsid w:val="003B1BD1"/>
    <w:rsid w:val="003D5BF7"/>
    <w:rsid w:val="003F257D"/>
    <w:rsid w:val="00416E1B"/>
    <w:rsid w:val="0043232D"/>
    <w:rsid w:val="00433BC4"/>
    <w:rsid w:val="00474764"/>
    <w:rsid w:val="004B327F"/>
    <w:rsid w:val="00590371"/>
    <w:rsid w:val="005A7328"/>
    <w:rsid w:val="005B617E"/>
    <w:rsid w:val="005B7D9A"/>
    <w:rsid w:val="005C07DB"/>
    <w:rsid w:val="005C6250"/>
    <w:rsid w:val="00624C32"/>
    <w:rsid w:val="006344A8"/>
    <w:rsid w:val="006403FA"/>
    <w:rsid w:val="00664F3D"/>
    <w:rsid w:val="006E0F51"/>
    <w:rsid w:val="00734EEC"/>
    <w:rsid w:val="00792192"/>
    <w:rsid w:val="00792650"/>
    <w:rsid w:val="007C1693"/>
    <w:rsid w:val="007E12ED"/>
    <w:rsid w:val="007F04FA"/>
    <w:rsid w:val="007F7776"/>
    <w:rsid w:val="008364E3"/>
    <w:rsid w:val="00873D29"/>
    <w:rsid w:val="00874564"/>
    <w:rsid w:val="008F7518"/>
    <w:rsid w:val="0091543B"/>
    <w:rsid w:val="009A7223"/>
    <w:rsid w:val="00A05AA8"/>
    <w:rsid w:val="00A6171E"/>
    <w:rsid w:val="00A81EFC"/>
    <w:rsid w:val="00A93FFD"/>
    <w:rsid w:val="00AB428C"/>
    <w:rsid w:val="00AC1EFB"/>
    <w:rsid w:val="00B07AAE"/>
    <w:rsid w:val="00B160A1"/>
    <w:rsid w:val="00B47BCA"/>
    <w:rsid w:val="00B604A0"/>
    <w:rsid w:val="00B76D7D"/>
    <w:rsid w:val="00B93F64"/>
    <w:rsid w:val="00BF4930"/>
    <w:rsid w:val="00C10E02"/>
    <w:rsid w:val="00C30F05"/>
    <w:rsid w:val="00C31CF6"/>
    <w:rsid w:val="00C35860"/>
    <w:rsid w:val="00C35DA4"/>
    <w:rsid w:val="00C75CCA"/>
    <w:rsid w:val="00CB0BE3"/>
    <w:rsid w:val="00D141CB"/>
    <w:rsid w:val="00D60069"/>
    <w:rsid w:val="00D62E01"/>
    <w:rsid w:val="00D661EE"/>
    <w:rsid w:val="00D84052"/>
    <w:rsid w:val="00DB77F5"/>
    <w:rsid w:val="00DC0AB4"/>
    <w:rsid w:val="00DD7A55"/>
    <w:rsid w:val="00DE36D5"/>
    <w:rsid w:val="00DE49BA"/>
    <w:rsid w:val="00DF4C45"/>
    <w:rsid w:val="00E04087"/>
    <w:rsid w:val="00E048B4"/>
    <w:rsid w:val="00E53B86"/>
    <w:rsid w:val="00E93B81"/>
    <w:rsid w:val="00EA3B6F"/>
    <w:rsid w:val="00EB6991"/>
    <w:rsid w:val="00F05BA6"/>
    <w:rsid w:val="00F434DD"/>
    <w:rsid w:val="00F605A7"/>
    <w:rsid w:val="00F814AF"/>
    <w:rsid w:val="00F82209"/>
    <w:rsid w:val="00F85895"/>
    <w:rsid w:val="00FD22B6"/>
    <w:rsid w:val="00FE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F5B507"/>
  <w15:docId w15:val="{FBA2CC78-E96A-4D3E-BB97-BF45E60D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C1EFB"/>
    <w:pPr>
      <w:spacing w:before="0" w:after="0"/>
      <w:ind w:left="720"/>
    </w:pPr>
    <w:rPr>
      <w:rFonts w:ascii="Calibri" w:eastAsiaTheme="minorHAnsi" w:hAnsi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B76D7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42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0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sham.salem\Desktop\MO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0268C1EA1F42D3812688D28D3C5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A6BB1-9054-4768-A3A1-A5CC8FB22909}"/>
      </w:docPartPr>
      <w:docPartBody>
        <w:p w:rsidR="00000000" w:rsidRDefault="00C21270" w:rsidP="00C21270">
          <w:pPr>
            <w:pStyle w:val="F10268C1EA1F42D3812688D28D3C54A4"/>
          </w:pPr>
          <w:r w:rsidRPr="00E048B4">
            <w:t>Meeting called by:</w:t>
          </w:r>
        </w:p>
      </w:docPartBody>
    </w:docPart>
    <w:docPart>
      <w:docPartPr>
        <w:name w:val="06C33806BAD246B9AB6B73D5741EE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BEF8F-05F0-431C-A49E-B834480F11DD}"/>
      </w:docPartPr>
      <w:docPartBody>
        <w:p w:rsidR="00000000" w:rsidRDefault="00C21270" w:rsidP="00C21270">
          <w:pPr>
            <w:pStyle w:val="06C33806BAD246B9AB6B73D5741EE976"/>
          </w:pPr>
          <w:r w:rsidRPr="00E048B4">
            <w:t>Type of meeting:</w:t>
          </w:r>
        </w:p>
      </w:docPartBody>
    </w:docPart>
    <w:docPart>
      <w:docPartPr>
        <w:name w:val="B8FEE315FCDE49ACA30CB37B71E84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E07FE-1F7A-4F48-9375-F48DC8D84A94}"/>
      </w:docPartPr>
      <w:docPartBody>
        <w:p w:rsidR="00000000" w:rsidRDefault="00C21270" w:rsidP="00C21270">
          <w:pPr>
            <w:pStyle w:val="B8FEE315FCDE49ACA30CB37B71E84EEA"/>
          </w:pPr>
          <w:r>
            <w:t>Attendees: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75"/>
    <w:rsid w:val="0005308D"/>
    <w:rsid w:val="000C0A3E"/>
    <w:rsid w:val="000D3F6D"/>
    <w:rsid w:val="00127FB1"/>
    <w:rsid w:val="00203B9B"/>
    <w:rsid w:val="00586475"/>
    <w:rsid w:val="006621D7"/>
    <w:rsid w:val="00664A83"/>
    <w:rsid w:val="006E5771"/>
    <w:rsid w:val="007F3A10"/>
    <w:rsid w:val="00804C7A"/>
    <w:rsid w:val="00891C3C"/>
    <w:rsid w:val="009346F7"/>
    <w:rsid w:val="00A9439E"/>
    <w:rsid w:val="00A953A8"/>
    <w:rsid w:val="00C21270"/>
    <w:rsid w:val="00D8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12413FA7704E469F7A8951296EC666">
    <w:name w:val="EA12413FA7704E469F7A8951296EC666"/>
  </w:style>
  <w:style w:type="paragraph" w:customStyle="1" w:styleId="2BD255F143514AFA8A1FDB43EE5F9038">
    <w:name w:val="2BD255F143514AFA8A1FDB43EE5F9038"/>
  </w:style>
  <w:style w:type="paragraph" w:customStyle="1" w:styleId="D92843AA0A2445489F82570C5F8195DD">
    <w:name w:val="D92843AA0A2445489F82570C5F8195DD"/>
  </w:style>
  <w:style w:type="paragraph" w:customStyle="1" w:styleId="E2EA6ECA1DA34640BFED1E413637C351">
    <w:name w:val="E2EA6ECA1DA34640BFED1E413637C351"/>
  </w:style>
  <w:style w:type="paragraph" w:customStyle="1" w:styleId="5F7D8A5F0D2149208F64CE196A92217C">
    <w:name w:val="5F7D8A5F0D2149208F64CE196A92217C"/>
  </w:style>
  <w:style w:type="paragraph" w:customStyle="1" w:styleId="E77F58EAD7BB48259B4B9E9AB7A49177">
    <w:name w:val="E77F58EAD7BB48259B4B9E9AB7A49177"/>
  </w:style>
  <w:style w:type="paragraph" w:customStyle="1" w:styleId="256B3A8A7FCD46AFA7E11CCA7341E6F6">
    <w:name w:val="256B3A8A7FCD46AFA7E11CCA7341E6F6"/>
  </w:style>
  <w:style w:type="paragraph" w:customStyle="1" w:styleId="D4B99E4B18674DD383DF91CB1F7EB0FC">
    <w:name w:val="D4B99E4B18674DD383DF91CB1F7EB0FC"/>
    <w:rsid w:val="00586475"/>
  </w:style>
  <w:style w:type="paragraph" w:customStyle="1" w:styleId="D26F2E041DA242C18A9B98663B427CE5">
    <w:name w:val="D26F2E041DA242C18A9B98663B427CE5"/>
    <w:rsid w:val="00C21270"/>
  </w:style>
  <w:style w:type="paragraph" w:customStyle="1" w:styleId="D412E92DD8D141F98B647176F71616D4">
    <w:name w:val="D412E92DD8D141F98B647176F71616D4"/>
    <w:rsid w:val="00C21270"/>
  </w:style>
  <w:style w:type="paragraph" w:customStyle="1" w:styleId="F10268C1EA1F42D3812688D28D3C54A4">
    <w:name w:val="F10268C1EA1F42D3812688D28D3C54A4"/>
    <w:rsid w:val="00C21270"/>
  </w:style>
  <w:style w:type="paragraph" w:customStyle="1" w:styleId="06C33806BAD246B9AB6B73D5741EE976">
    <w:name w:val="06C33806BAD246B9AB6B73D5741EE976"/>
    <w:rsid w:val="00C21270"/>
  </w:style>
  <w:style w:type="paragraph" w:customStyle="1" w:styleId="B8FEE315FCDE49ACA30CB37B71E84EEA">
    <w:name w:val="B8FEE315FCDE49ACA30CB37B71E84EEA"/>
    <w:rsid w:val="00C212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AE09D-A19E-429D-9D14-9E9D421BA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MOM</Template>
  <TotalTime>98</TotalTime>
  <Pages>2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Salem</dc:creator>
  <cp:keywords/>
  <dc:description/>
  <cp:lastModifiedBy>Hesham Salem</cp:lastModifiedBy>
  <cp:revision>8</cp:revision>
  <cp:lastPrinted>2018-04-25T12:11:00Z</cp:lastPrinted>
  <dcterms:created xsi:type="dcterms:W3CDTF">2021-12-22T10:06:00Z</dcterms:created>
  <dcterms:modified xsi:type="dcterms:W3CDTF">2021-12-23T07:47:00Z</dcterms:modified>
  <cp:version/>
</cp:coreProperties>
</file>